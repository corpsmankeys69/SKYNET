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63D8" w:rsidRDefault="008C63D8" w:rsidP="003914EF">
      <w:pPr>
        <w:pStyle w:val="BasicParagraph"/>
        <w:rPr>
          <w:rFonts w:ascii="Calibri Light" w:hAnsi="Calibri Light" w:cs="Calibri Light"/>
          <w:color w:val="00000A"/>
          <w:sz w:val="22"/>
          <w:szCs w:val="22"/>
        </w:rPr>
      </w:pPr>
    </w:p>
    <w:sdt>
      <w:sdtPr>
        <w:rPr>
          <w:rFonts w:ascii="Calibri" w:eastAsia="Calibri" w:hAnsi="Calibri" w:cs="Times New Roman"/>
          <w:color w:val="auto"/>
          <w:sz w:val="22"/>
          <w:szCs w:val="22"/>
        </w:rPr>
        <w:id w:val="-2128308865"/>
        <w:docPartObj>
          <w:docPartGallery w:val="Table of Contents"/>
          <w:docPartUnique/>
        </w:docPartObj>
      </w:sdtPr>
      <w:sdtEndPr>
        <w:rPr>
          <w:b/>
          <w:bCs/>
          <w:noProof/>
        </w:rPr>
      </w:sdtEndPr>
      <w:sdtContent>
        <w:p w:rsidR="00964377" w:rsidRPr="004B71F4" w:rsidRDefault="00964377">
          <w:pPr>
            <w:pStyle w:val="TOCHeading"/>
            <w:rPr>
              <w:color w:val="38296B"/>
              <w:sz w:val="28"/>
              <w:szCs w:val="28"/>
            </w:rPr>
          </w:pPr>
          <w:r w:rsidRPr="004B71F4">
            <w:rPr>
              <w:color w:val="38296B"/>
              <w:sz w:val="28"/>
              <w:szCs w:val="28"/>
            </w:rPr>
            <w:t>Table of Contents</w:t>
          </w:r>
        </w:p>
        <w:p>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400101" w:history="1">
            <w:r>
              <w:rPr>
                <w:rStyle w:val="Hyperlink"/>
                <w:noProof/>
              </w:rPr>
              <w:t>Outpatient Clinician Rooming a Patient Quick Start Guide</w:t>
            </w:r>
            <w:r>
              <w:rPr>
                <w:noProof/>
                <w:webHidden/>
              </w:rPr>
              <w:tab/>
            </w:r>
            <w:r>
              <w:rPr>
                <w:noProof/>
                <w:webHidden/>
              </w:rPr>
              <w:fldChar w:fldCharType="begin"/>
            </w:r>
            <w:r>
              <w:rPr>
                <w:noProof/>
                <w:webHidden/>
              </w:rPr>
              <w:instrText xml:space="preserve"> PAGEREF _Toc241400101 \h </w:instrText>
            </w:r>
            <w:r>
              <w:rPr>
                <w:noProof/>
                <w:webHidden/>
              </w:rPr>
              <w:fldChar w:fldCharType="separate"/>
            </w:r>
            <w:r>
              <w:rPr>
                <w:noProof/>
                <w:webHidden/>
              </w:rPr>
              <w:t>2</w:t>
            </w:r>
            <w:r>
              <w:rPr>
                <w:noProof/>
                <w:webHidden/>
              </w:rPr>
              <w:fldChar w:fldCharType="end"/>
            </w:r>
          </w:hyperlink>
        </w:p>
        <w:p>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400102" w:history="1">
            <w:r>
              <w:rPr>
                <w:rStyle w:val="Hyperlink"/>
                <w:noProof/>
              </w:rPr>
              <w:t>Customize Your Schedule</w:t>
            </w:r>
            <w:r>
              <w:rPr>
                <w:noProof/>
                <w:webHidden/>
              </w:rPr>
              <w:tab/>
            </w:r>
            <w:r>
              <w:rPr>
                <w:noProof/>
                <w:webHidden/>
              </w:rPr>
              <w:fldChar w:fldCharType="begin"/>
            </w:r>
            <w:r>
              <w:rPr>
                <w:noProof/>
                <w:webHidden/>
              </w:rPr>
              <w:instrText xml:space="preserve"> PAGEREF _Toc241400102 \h </w:instrText>
            </w:r>
            <w:r>
              <w:rPr>
                <w:noProof/>
                <w:webHidden/>
              </w:rPr>
              <w:fldChar w:fldCharType="separate"/>
            </w:r>
            <w:r>
              <w:rPr>
                <w:noProof/>
                <w:webHidden/>
              </w:rPr>
              <w:t>2</w:t>
            </w:r>
            <w:r>
              <w:rPr>
                <w:noProof/>
                <w:webHidden/>
              </w:rPr>
              <w:fldChar w:fldCharType="end"/>
            </w:r>
          </w:hyperlink>
        </w:p>
        <w:p>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400103" w:history="1">
            <w:r>
              <w:rPr>
                <w:rStyle w:val="Hyperlink"/>
                <w:noProof/>
              </w:rPr>
              <w:t>Review Patient Information</w:t>
            </w:r>
            <w:r>
              <w:rPr>
                <w:noProof/>
                <w:webHidden/>
              </w:rPr>
              <w:tab/>
            </w:r>
            <w:r>
              <w:rPr>
                <w:noProof/>
                <w:webHidden/>
              </w:rPr>
              <w:fldChar w:fldCharType="begin"/>
            </w:r>
            <w:r>
              <w:rPr>
                <w:noProof/>
                <w:webHidden/>
              </w:rPr>
              <w:instrText xml:space="preserve"> PAGEREF _Toc241400103 \h </w:instrText>
            </w:r>
            <w:r>
              <w:rPr>
                <w:noProof/>
                <w:webHidden/>
              </w:rPr>
              <w:fldChar w:fldCharType="separate"/>
            </w:r>
            <w:r>
              <w:rPr>
                <w:noProof/>
                <w:webHidden/>
              </w:rPr>
              <w:t>3</w:t>
            </w:r>
            <w:r>
              <w:rPr>
                <w:noProof/>
                <w:webHidden/>
              </w:rPr>
              <w:fldChar w:fldCharType="end"/>
            </w:r>
          </w:hyperlink>
        </w:p>
        <w:p>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400104" w:history="1">
            <w:r>
              <w:rPr>
                <w:rStyle w:val="Hyperlink"/>
                <w:noProof/>
              </w:rPr>
              <w:t>Rooming a Patient</w:t>
            </w:r>
            <w:r>
              <w:rPr>
                <w:noProof/>
                <w:webHidden/>
              </w:rPr>
              <w:tab/>
            </w:r>
            <w:r>
              <w:rPr>
                <w:noProof/>
                <w:webHidden/>
              </w:rPr>
              <w:fldChar w:fldCharType="begin"/>
            </w:r>
            <w:r>
              <w:rPr>
                <w:noProof/>
                <w:webHidden/>
              </w:rPr>
              <w:instrText xml:space="preserve"> PAGEREF _Toc241400104 \h </w:instrText>
            </w:r>
            <w:r>
              <w:rPr>
                <w:noProof/>
                <w:webHidden/>
              </w:rPr>
              <w:fldChar w:fldCharType="separate"/>
            </w:r>
            <w:r>
              <w:rPr>
                <w:noProof/>
                <w:webHidden/>
              </w:rPr>
              <w:t>4</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05" w:history="1">
            <w:r>
              <w:rPr>
                <w:rStyle w:val="Hyperlink"/>
                <w:noProof/>
              </w:rPr>
              <w:t>Document the Reason for Visit</w:t>
            </w:r>
            <w:r>
              <w:rPr>
                <w:noProof/>
                <w:webHidden/>
              </w:rPr>
              <w:tab/>
            </w:r>
            <w:r>
              <w:rPr>
                <w:noProof/>
                <w:webHidden/>
              </w:rPr>
              <w:fldChar w:fldCharType="begin"/>
            </w:r>
            <w:r>
              <w:rPr>
                <w:noProof/>
                <w:webHidden/>
              </w:rPr>
              <w:instrText xml:space="preserve"> PAGEREF _Toc241400105 \h </w:instrText>
            </w:r>
            <w:r>
              <w:rPr>
                <w:noProof/>
                <w:webHidden/>
              </w:rPr>
              <w:fldChar w:fldCharType="separate"/>
            </w:r>
            <w:r>
              <w:rPr>
                <w:noProof/>
                <w:webHidden/>
              </w:rPr>
              <w:t>4</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06" w:history="1">
            <w:r>
              <w:rPr>
                <w:rStyle w:val="Hyperlink"/>
                <w:noProof/>
              </w:rPr>
              <w:t>Document Vitals</w:t>
            </w:r>
            <w:r>
              <w:rPr>
                <w:noProof/>
                <w:webHidden/>
              </w:rPr>
              <w:tab/>
            </w:r>
            <w:r>
              <w:rPr>
                <w:noProof/>
                <w:webHidden/>
              </w:rPr>
              <w:fldChar w:fldCharType="begin"/>
            </w:r>
            <w:r>
              <w:rPr>
                <w:noProof/>
                <w:webHidden/>
              </w:rPr>
              <w:instrText xml:space="preserve"> PAGEREF _Toc241400106 \h </w:instrText>
            </w:r>
            <w:r>
              <w:rPr>
                <w:noProof/>
                <w:webHidden/>
              </w:rPr>
              <w:fldChar w:fldCharType="separate"/>
            </w:r>
            <w:r>
              <w:rPr>
                <w:noProof/>
                <w:webHidden/>
              </w:rPr>
              <w:t>4</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07" w:history="1">
            <w:r>
              <w:rPr>
                <w:rStyle w:val="Hyperlink"/>
                <w:noProof/>
              </w:rPr>
              <w:t>Review and Update the Patient's Allergies</w:t>
            </w:r>
            <w:r>
              <w:rPr>
                <w:noProof/>
                <w:webHidden/>
              </w:rPr>
              <w:tab/>
            </w:r>
            <w:r>
              <w:rPr>
                <w:noProof/>
                <w:webHidden/>
              </w:rPr>
              <w:fldChar w:fldCharType="begin"/>
            </w:r>
            <w:r>
              <w:rPr>
                <w:noProof/>
                <w:webHidden/>
              </w:rPr>
              <w:instrText xml:space="preserve"> PAGEREF _Toc241400107 \h </w:instrText>
            </w:r>
            <w:r>
              <w:rPr>
                <w:noProof/>
                <w:webHidden/>
              </w:rPr>
              <w:fldChar w:fldCharType="separate"/>
            </w:r>
            <w:r>
              <w:rPr>
                <w:noProof/>
                <w:webHidden/>
              </w:rPr>
              <w:t>4</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08" w:history="1">
            <w:r>
              <w:rPr>
                <w:rStyle w:val="Hyperlink"/>
                <w:noProof/>
              </w:rPr>
              <w:t>Update a Patient's Current Medications</w:t>
            </w:r>
            <w:r>
              <w:rPr>
                <w:noProof/>
                <w:webHidden/>
              </w:rPr>
              <w:tab/>
            </w:r>
            <w:r>
              <w:rPr>
                <w:noProof/>
                <w:webHidden/>
              </w:rPr>
              <w:fldChar w:fldCharType="begin"/>
            </w:r>
            <w:r>
              <w:rPr>
                <w:noProof/>
                <w:webHidden/>
              </w:rPr>
              <w:instrText xml:space="preserve"> PAGEREF _Toc241400108 \h </w:instrText>
            </w:r>
            <w:r>
              <w:rPr>
                <w:noProof/>
                <w:webHidden/>
              </w:rPr>
              <w:fldChar w:fldCharType="separate"/>
            </w:r>
            <w:r>
              <w:rPr>
                <w:noProof/>
                <w:webHidden/>
              </w:rPr>
              <w:t>5</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09" w:history="1">
            <w:r>
              <w:rPr>
                <w:rStyle w:val="Hyperlink"/>
                <w:noProof/>
              </w:rPr>
              <w:t>Add a Patient-Reported Medication</w:t>
            </w:r>
            <w:r>
              <w:rPr>
                <w:noProof/>
                <w:webHidden/>
              </w:rPr>
              <w:tab/>
            </w:r>
            <w:r>
              <w:rPr>
                <w:noProof/>
                <w:webHidden/>
              </w:rPr>
              <w:fldChar w:fldCharType="begin"/>
            </w:r>
            <w:r>
              <w:rPr>
                <w:noProof/>
                <w:webHidden/>
              </w:rPr>
              <w:instrText xml:space="preserve"> PAGEREF _Toc241400109 \h </w:instrText>
            </w:r>
            <w:r>
              <w:rPr>
                <w:noProof/>
                <w:webHidden/>
              </w:rPr>
              <w:fldChar w:fldCharType="separate"/>
            </w:r>
            <w:r>
              <w:rPr>
                <w:noProof/>
                <w:webHidden/>
              </w:rPr>
              <w:t>5</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10" w:history="1">
            <w:r>
              <w:rPr>
                <w:rStyle w:val="Hyperlink"/>
                <w:noProof/>
              </w:rPr>
              <w:t>Verify the Patient's Pharmacy</w:t>
            </w:r>
            <w:r>
              <w:rPr>
                <w:noProof/>
                <w:webHidden/>
              </w:rPr>
              <w:tab/>
            </w:r>
            <w:r>
              <w:rPr>
                <w:noProof/>
                <w:webHidden/>
              </w:rPr>
              <w:fldChar w:fldCharType="begin"/>
            </w:r>
            <w:r>
              <w:rPr>
                <w:noProof/>
                <w:webHidden/>
              </w:rPr>
              <w:instrText xml:space="preserve"> PAGEREF _Toc241400110 \h </w:instrText>
            </w:r>
            <w:r>
              <w:rPr>
                <w:noProof/>
                <w:webHidden/>
              </w:rPr>
              <w:fldChar w:fldCharType="separate"/>
            </w:r>
            <w:r>
              <w:rPr>
                <w:noProof/>
                <w:webHidden/>
              </w:rPr>
              <w:t>5</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11" w:history="1">
            <w:r>
              <w:rPr>
                <w:rStyle w:val="Hyperlink"/>
                <w:noProof/>
              </w:rPr>
              <w:t>Reconcile Outside Medication Info</w:t>
            </w:r>
            <w:r>
              <w:rPr>
                <w:noProof/>
                <w:webHidden/>
              </w:rPr>
              <w:tab/>
            </w:r>
            <w:r>
              <w:rPr>
                <w:noProof/>
                <w:webHidden/>
              </w:rPr>
              <w:fldChar w:fldCharType="begin"/>
            </w:r>
            <w:r>
              <w:rPr>
                <w:noProof/>
                <w:webHidden/>
              </w:rPr>
              <w:instrText xml:space="preserve"> PAGEREF _Toc241400111 \h </w:instrText>
            </w:r>
            <w:r>
              <w:rPr>
                <w:noProof/>
                <w:webHidden/>
              </w:rPr>
              <w:fldChar w:fldCharType="separate"/>
            </w:r>
            <w:r>
              <w:rPr>
                <w:noProof/>
                <w:webHidden/>
              </w:rPr>
              <w:t>6</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12" w:history="1">
            <w:r>
              <w:rPr>
                <w:rStyle w:val="Hyperlink"/>
                <w:noProof/>
              </w:rPr>
              <w:t>Document Patient’s Medical, Surgical, Family and Social History</w:t>
            </w:r>
            <w:r>
              <w:rPr>
                <w:noProof/>
                <w:webHidden/>
              </w:rPr>
              <w:tab/>
            </w:r>
            <w:r>
              <w:rPr>
                <w:noProof/>
                <w:webHidden/>
              </w:rPr>
              <w:fldChar w:fldCharType="begin"/>
            </w:r>
            <w:r>
              <w:rPr>
                <w:noProof/>
                <w:webHidden/>
              </w:rPr>
              <w:instrText xml:space="preserve"> PAGEREF _Toc241400112 \h </w:instrText>
            </w:r>
            <w:r>
              <w:rPr>
                <w:noProof/>
                <w:webHidden/>
              </w:rPr>
              <w:fldChar w:fldCharType="separate"/>
            </w:r>
            <w:r>
              <w:rPr>
                <w:noProof/>
                <w:webHidden/>
              </w:rPr>
              <w:t>6</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13" w:history="1">
            <w:r>
              <w:rPr>
                <w:rStyle w:val="Hyperlink"/>
                <w:noProof/>
              </w:rPr>
              <w:t>Exploring Family History</w:t>
            </w:r>
            <w:r>
              <w:rPr>
                <w:noProof/>
                <w:webHidden/>
              </w:rPr>
              <w:tab/>
            </w:r>
            <w:r>
              <w:rPr>
                <w:noProof/>
                <w:webHidden/>
              </w:rPr>
              <w:fldChar w:fldCharType="begin"/>
            </w:r>
            <w:r>
              <w:rPr>
                <w:noProof/>
                <w:webHidden/>
              </w:rPr>
              <w:instrText xml:space="preserve"> PAGEREF _Toc241400113 \h </w:instrText>
            </w:r>
            <w:r>
              <w:rPr>
                <w:noProof/>
                <w:webHidden/>
              </w:rPr>
              <w:fldChar w:fldCharType="separate"/>
            </w:r>
            <w:r>
              <w:rPr>
                <w:noProof/>
                <w:webHidden/>
              </w:rPr>
              <w:t>6</w:t>
            </w:r>
            <w:r>
              <w:rPr>
                <w:noProof/>
                <w:webHidden/>
              </w:rPr>
              <w:fldChar w:fldCharType="end"/>
            </w:r>
          </w:hyperlink>
        </w:p>
        <w:p>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400114" w:history="1">
            <w:r>
              <w:rPr>
                <w:rStyle w:val="Hyperlink"/>
                <w:noProof/>
              </w:rPr>
              <w:t>Exploring Substance and Sexual Activity History</w:t>
            </w:r>
            <w:r>
              <w:rPr>
                <w:noProof/>
                <w:webHidden/>
              </w:rPr>
              <w:tab/>
            </w:r>
            <w:r>
              <w:rPr>
                <w:noProof/>
                <w:webHidden/>
              </w:rPr>
              <w:fldChar w:fldCharType="begin"/>
            </w:r>
            <w:r>
              <w:rPr>
                <w:noProof/>
                <w:webHidden/>
              </w:rPr>
              <w:instrText xml:space="preserve"> PAGEREF _Toc241400114 \h </w:instrText>
            </w:r>
            <w:r>
              <w:rPr>
                <w:noProof/>
                <w:webHidden/>
              </w:rPr>
              <w:fldChar w:fldCharType="separate"/>
            </w:r>
            <w:r>
              <w:rPr>
                <w:noProof/>
                <w:webHidden/>
              </w:rPr>
              <w:t>7</w:t>
            </w:r>
            <w:r>
              <w:rPr>
                <w:noProof/>
                <w:webHidden/>
              </w:rPr>
              <w:fldChar w:fldCharType="end"/>
            </w:r>
          </w:hyperlink>
        </w:p>
        <w:p>
          <w:r>
            <w:rPr>
              <w:b/>
              <w:bCs/>
              <w:noProof/>
            </w:rPr>
            <w:fldChar w:fldCharType="end"/>
          </w:r>
        </w:p>
      </w:sdtContent>
    </w:sdt>
    <w:p>
      <w:r>
        <w:br/>
      </w:r>
    </w:p>
    <w:p/>
    <w:p>
      <w:r>
        <w:br w:type="page"/>
      </w:r>
    </w:p>
    <w:p>
      <w:pPr>
        <w:pStyle w:val="Heading1"/>
      </w:pPr>
      <w:bookmarkStart w:id="101" w:name="_Toc241400101"/>
      <w:r>
        <w:t>Outpatient Clinician Rooming a Patient Quick Start Guide</w:t>
      </w:r>
      <w:bookmarkEnd w:id="101"/>
    </w:p>
    <w:p>
      <w:pPr>
        <w:pStyle w:val="Heading2"/>
      </w:pPr>
      <w:bookmarkStart w:id="102" w:name="_Toc241400102"/>
      <w:r>
        <w:t>Customize Your Schedule</w:t>
      </w:r>
      <w:bookmarkEnd w:id="102"/>
    </w:p>
    <w:p>
      <w:pPr>
        <w:pStyle w:val="ListParagraph"/>
        <w:numPr>
          <w:ilvl w:val="0"/>
          <w:numId w:val="5"/>
        </w:numPr>
      </w:pPr>
      <w:r>
        <w:rPr/>
        <w:t xml:space="preserve">After logging in, click on the </w:t>
      </w:r>
      <w:r>
        <w:rPr>
          <w:b/>
          <w:bCs/>
        </w:rPr>
        <w:t xml:space="preserve">Schedule</w:t>
      </w:r>
      <w:r>
        <w:rPr/>
        <w:t xml:space="preserve"> tab to access the </w:t>
      </w:r>
      <w:r>
        <w:rPr>
          <w:b/>
          <w:bCs/>
        </w:rPr>
        <w:t xml:space="preserve">Department Schedule</w:t>
      </w:r>
      <w:r>
        <w:rPr/>
        <w:t xml:space="preserve">.</w:t>
      </w:r>
    </w:p>
    <w:p>
      <w:pPr>
        <w:pStyle w:val="ListParagraph"/>
        <w:keepNext/>
        <w:numPr>
          <w:ilvl w:val="0"/>
          <w:numId w:val="5"/>
        </w:numPr>
      </w:pPr>
      <w:r>
        <w:rPr/>
        <w:t xml:space="preserve">Click the drop-down arrow to the right of your name and click the push pin to the right of your </w:t>
      </w:r>
      <w:r>
        <w:rPr>
          <w:b/>
          <w:bCs/>
        </w:rPr>
        <w:t xml:space="preserve">Department</w:t>
      </w:r>
      <w:r>
        <w:rPr/>
        <w:t xml:space="preserve"> name to see the </w:t>
      </w:r>
      <w:r>
        <w:rPr>
          <w:b/>
          <w:bCs/>
        </w:rPr>
        <w:t xml:space="preserve">Calendar</w:t>
      </w:r>
      <w:r>
        <w:rPr/>
        <w:t xml:space="preserve"> view.</w:t>
      </w:r>
    </w:p>
    <w:p>
      <w:pPr>
        <w:ind w:left="720"/>
      </w:pPr>
      <w:r>
        <w:rPr>
          <w:highlight w:val="yellow"/>
        </w:rPr>
        <w:t xml:space="preserve">[Screenshot: schedule drop-down with Dept field and My Schedule list]</w:t>
      </w:r>
    </w:p>
    <w:p>
      <w:pPr>
        <w:pStyle w:val="ListParagraph"/>
        <w:keepNext/>
        <w:numPr>
          <w:ilvl w:val="0"/>
          <w:numId w:val="5"/>
        </w:numPr>
      </w:pPr>
      <w:r>
        <w:rPr/>
        <w:t xml:space="preserve">Select the drop-down arrow next to the </w:t>
      </w:r>
      <w:r>
        <w:rPr>
          <w:b/>
          <w:bCs/>
        </w:rPr>
        <w:t xml:space="preserve">Department</w:t>
      </w:r>
      <w:r>
        <w:rPr/>
        <w:t xml:space="preserve"> name and left click to drop and drag your practitioner or resource (generic) schedule to your </w:t>
      </w:r>
      <w:r>
        <w:rPr>
          <w:b/>
          <w:bCs/>
        </w:rPr>
        <w:t xml:space="preserve">My Schedule.</w:t>
      </w:r>
    </w:p>
    <w:p>
      <w:pPr>
        <w:ind w:left="720"/>
      </w:pPr>
      <w:r>
        <w:rPr>
          <w:highlight w:val="yellow"/>
        </w:rPr>
        <w:t xml:space="preserve">[Screenshot: My Schedule and Department entries highlighted in the schedule list]</w:t>
      </w:r>
    </w:p>
    <w:p>
      <w:pPr>
        <w:pStyle w:val="ListParagraph"/>
        <w:numPr>
          <w:ilvl w:val="0"/>
          <w:numId w:val="5"/>
        </w:numPr>
      </w:pPr>
      <w:r>
        <w:rPr/>
        <w:t xml:space="preserve">Highlight your name under </w:t>
      </w:r>
      <w:r>
        <w:rPr>
          <w:b/>
          <w:bCs/>
        </w:rPr>
        <w:t xml:space="preserve">My Schedule</w:t>
      </w:r>
      <w:r>
        <w:rPr/>
        <w:t xml:space="preserve"> to see the appointments for today.</w:t>
      </w:r>
    </w:p>
    <w:p>
      <w:r>
        <w:br w:type="page"/>
      </w:r>
    </w:p>
    <w:p>
      <w:pPr>
        <w:pStyle w:val="Heading2"/>
      </w:pPr>
      <w:bookmarkStart w:id="103" w:name="_Toc241400103"/>
      <w:r>
        <w:t>Review Patient Information</w:t>
      </w:r>
      <w:bookmarkEnd w:id="103"/>
    </w:p>
    <w:p>
      <w:pPr>
        <w:pStyle w:val="ListParagraph"/>
        <w:numPr>
          <w:ilvl w:val="0"/>
          <w:numId w:val="6"/>
        </w:numPr>
      </w:pPr>
      <w:r>
        <w:rPr/>
        <w:t xml:space="preserve">Highlight an appointment on your </w:t>
      </w:r>
      <w:r>
        <w:rPr>
          <w:b/>
          <w:bCs/>
        </w:rPr>
        <w:t xml:space="preserve">Schedule</w:t>
      </w:r>
      <w:r>
        <w:rPr/>
        <w:t xml:space="preserve"> to view additional patient information.</w:t>
      </w:r>
    </w:p>
    <w:p>
      <w:pPr>
        <w:pStyle w:val="ListParagraph"/>
        <w:keepNext/>
        <w:numPr>
          <w:ilvl w:val="0"/>
          <w:numId w:val="6"/>
        </w:numPr>
      </w:pPr>
      <w:r>
        <w:rPr/>
        <w:t xml:space="preserve">Review the </w:t>
      </w:r>
      <w:r>
        <w:rPr>
          <w:b/>
          <w:bCs/>
        </w:rPr>
        <w:t xml:space="preserve">SnapShot</w:t>
      </w:r>
      <w:r>
        <w:rPr/>
        <w:t xml:space="preserve"> report on the </w:t>
      </w:r>
      <w:r>
        <w:rPr>
          <w:b/>
          <w:bCs/>
        </w:rPr>
        <w:t xml:space="preserve">Report Pane</w:t>
      </w:r>
      <w:r>
        <w:rPr/>
        <w:t xml:space="preserve"> from the </w:t>
      </w:r>
      <w:r>
        <w:rPr>
          <w:b/>
          <w:bCs/>
        </w:rPr>
        <w:t xml:space="preserve">Schedule</w:t>
      </w:r>
      <w:r>
        <w:rPr/>
        <w:t xml:space="preserve">.</w:t>
      </w:r>
    </w:p>
    <w:p>
      <w:pPr>
        <w:ind w:left="720"/>
      </w:pPr>
      <w:r>
        <w:rPr>
          <w:highlight w:val="yellow"/>
        </w:rPr>
        <w:t xml:space="preserve">[Screenshot: SnapShot report on the Report Pane]</w:t>
      </w:r>
    </w:p>
    <w:p>
      <w:pPr>
        <w:pStyle w:val="ListParagraph"/>
        <w:numPr>
          <w:ilvl w:val="0"/>
          <w:numId w:val="6"/>
        </w:numPr>
      </w:pPr>
      <w:r>
        <w:rPr/>
        <w:t xml:space="preserve">If this is a commonly used </w:t>
      </w:r>
      <w:r>
        <w:rPr>
          <w:b/>
          <w:bCs/>
        </w:rPr>
        <w:t xml:space="preserve">Report</w:t>
      </w:r>
      <w:r>
        <w:rPr/>
        <w:t xml:space="preserve">, you can create a button on the </w:t>
      </w:r>
      <w:r>
        <w:rPr>
          <w:b/>
          <w:bCs/>
        </w:rPr>
        <w:t xml:space="preserve">Report Pane</w:t>
      </w:r>
      <w:r>
        <w:rPr/>
        <w:t xml:space="preserve"> toolbar, so you do not have to search for it every time.</w:t>
      </w:r>
    </w:p>
    <w:p>
      <w:pPr>
        <w:pStyle w:val="ListParagraph"/>
        <w:numPr>
          <w:ilvl w:val="0"/>
          <w:numId w:val="6"/>
        </w:numPr>
      </w:pPr>
      <w:r>
        <w:rPr/>
        <w:t xml:space="preserve">Click the wrench on the </w:t>
      </w:r>
      <w:r>
        <w:rPr>
          <w:b/>
          <w:bCs/>
        </w:rPr>
        <w:t xml:space="preserve">Report Pane</w:t>
      </w:r>
      <w:r>
        <w:rPr/>
        <w:t xml:space="preserve"> toolbar next to the </w:t>
      </w:r>
      <w:r>
        <w:rPr>
          <w:b/>
          <w:bCs/>
        </w:rPr>
        <w:t xml:space="preserve">Search</w:t>
      </w:r>
      <w:r>
        <w:rPr/>
        <w:t xml:space="preserve"> field.</w:t>
      </w:r>
    </w:p>
    <w:p>
      <w:pPr>
        <w:pStyle w:val="ListParagraph"/>
        <w:numPr>
          <w:ilvl w:val="0"/>
          <w:numId w:val="6"/>
        </w:numPr>
      </w:pPr>
      <w:r>
        <w:rPr/>
        <w:t xml:space="preserve">The </w:t>
      </w:r>
      <w:r>
        <w:rPr>
          <w:b/>
          <w:bCs/>
        </w:rPr>
        <w:t xml:space="preserve">Add or Remove Buttons</w:t>
      </w:r>
      <w:r>
        <w:rPr/>
        <w:t xml:space="preserve"> from </w:t>
      </w:r>
      <w:r>
        <w:rPr>
          <w:b/>
          <w:bCs/>
        </w:rPr>
        <w:t xml:space="preserve">Toolbar</w:t>
      </w:r>
      <w:r>
        <w:rPr/>
        <w:t xml:space="preserve"> window appears.</w:t>
      </w:r>
    </w:p>
    <w:p>
      <w:pPr>
        <w:pStyle w:val="ListParagraph"/>
        <w:keepNext/>
        <w:numPr>
          <w:ilvl w:val="0"/>
          <w:numId w:val="6"/>
        </w:numPr>
      </w:pPr>
      <w:r>
        <w:rPr/>
        <w:t xml:space="preserve">Click the </w:t>
      </w:r>
      <w:r>
        <w:rPr>
          <w:b/>
          <w:bCs/>
        </w:rPr>
        <w:t xml:space="preserve">Add Current</w:t>
      </w:r>
      <w:r>
        <w:rPr/>
        <w:t xml:space="preserve"> button to pull in the current viewed </w:t>
      </w:r>
      <w:r>
        <w:rPr>
          <w:b/>
          <w:bCs/>
        </w:rPr>
        <w:t xml:space="preserve">Report.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8639"/>
      </w:tblGrid>
      <w:tr w:rsidR="00D510FE" w:rsidRPr="00537AFE" w:rsidTr="00A459EA">
        <w:trPr>
          <w:trHeight w:val="548"/>
        </w:trPr>
        <w:tc>
          <w:tcPr>
            <w:tcW w:w="630" w:type="dxa"/>
          </w:tcPr>
          <w:p w:rsidR="00D510FE" w:rsidRPr="00537AFE" w:rsidRDefault="00D510FE"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692294" behindDoc="0" locked="0" layoutInCell="1" allowOverlap="1" wp14:anchorId="6A20CADE" wp14:editId="5A5F111E">
                      <wp:simplePos x="0" y="0"/>
                      <wp:positionH relativeFrom="column">
                        <wp:posOffset>-3175</wp:posOffset>
                      </wp:positionH>
                      <wp:positionV relativeFrom="paragraph">
                        <wp:posOffset>43815</wp:posOffset>
                      </wp:positionV>
                      <wp:extent cx="268605" cy="268605"/>
                      <wp:effectExtent l="0" t="0" r="0" b="0"/>
                      <wp:wrapNone/>
                      <wp:docPr id="5001" name="Group 5001" descr="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05" cy="268605"/>
                                <a:chOff x="0" y="0"/>
                                <a:chExt cx="1600" cy="1600"/>
                              </a:xfrm>
                            </wpg:grpSpPr>
                            <wps:wsp>
                              <wps:cNvPr id="39" name="Freeform 26"/>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0" name="Freeform 27"/>
                              <wps:cNvSpPr>
                                <a:spLocks noEditPoints="1"/>
                              </wps:cNvSpPr>
                              <wps:spPr bwMode="auto">
                                <a:xfrm>
                                  <a:off x="674" y="252"/>
                                  <a:ext cx="252" cy="1096"/>
                                </a:xfrm>
                                <a:custGeom>
                                  <a:avLst/>
                                  <a:gdLst>
                                    <a:gd name="T0" fmla="*/ 252 w 252"/>
                                    <a:gd name="T1" fmla="*/ 106 h 1096"/>
                                    <a:gd name="T2" fmla="*/ 246 w 252"/>
                                    <a:gd name="T3" fmla="*/ 156 h 1096"/>
                                    <a:gd name="T4" fmla="*/ 236 w 252"/>
                                    <a:gd name="T5" fmla="*/ 176 h 1096"/>
                                    <a:gd name="T6" fmla="*/ 226 w 252"/>
                                    <a:gd name="T7" fmla="*/ 190 h 1096"/>
                                    <a:gd name="T8" fmla="*/ 218 w 252"/>
                                    <a:gd name="T9" fmla="*/ 194 h 1096"/>
                                    <a:gd name="T10" fmla="*/ 186 w 252"/>
                                    <a:gd name="T11" fmla="*/ 206 h 1096"/>
                                    <a:gd name="T12" fmla="*/ 126 w 252"/>
                                    <a:gd name="T13" fmla="*/ 212 h 1096"/>
                                    <a:gd name="T14" fmla="*/ 92 w 252"/>
                                    <a:gd name="T15" fmla="*/ 212 h 1096"/>
                                    <a:gd name="T16" fmla="*/ 42 w 252"/>
                                    <a:gd name="T17" fmla="*/ 200 h 1096"/>
                                    <a:gd name="T18" fmla="*/ 26 w 252"/>
                                    <a:gd name="T19" fmla="*/ 190 h 1096"/>
                                    <a:gd name="T20" fmla="*/ 20 w 252"/>
                                    <a:gd name="T21" fmla="*/ 184 h 1096"/>
                                    <a:gd name="T22" fmla="*/ 6 w 252"/>
                                    <a:gd name="T23" fmla="*/ 158 h 1096"/>
                                    <a:gd name="T24" fmla="*/ 0 w 252"/>
                                    <a:gd name="T25" fmla="*/ 110 h 1096"/>
                                    <a:gd name="T26" fmla="*/ 2 w 252"/>
                                    <a:gd name="T27" fmla="*/ 80 h 1096"/>
                                    <a:gd name="T28" fmla="*/ 10 w 252"/>
                                    <a:gd name="T29" fmla="*/ 48 h 1096"/>
                                    <a:gd name="T30" fmla="*/ 20 w 252"/>
                                    <a:gd name="T31" fmla="*/ 30 h 1096"/>
                                    <a:gd name="T32" fmla="*/ 26 w 252"/>
                                    <a:gd name="T33" fmla="*/ 24 h 1096"/>
                                    <a:gd name="T34" fmla="*/ 42 w 252"/>
                                    <a:gd name="T35" fmla="*/ 14 h 1096"/>
                                    <a:gd name="T36" fmla="*/ 92 w 252"/>
                                    <a:gd name="T37" fmla="*/ 2 h 1096"/>
                                    <a:gd name="T38" fmla="*/ 126 w 252"/>
                                    <a:gd name="T39" fmla="*/ 0 h 1096"/>
                                    <a:gd name="T40" fmla="*/ 188 w 252"/>
                                    <a:gd name="T41" fmla="*/ 6 h 1096"/>
                                    <a:gd name="T42" fmla="*/ 218 w 252"/>
                                    <a:gd name="T43" fmla="*/ 18 h 1096"/>
                                    <a:gd name="T44" fmla="*/ 226 w 252"/>
                                    <a:gd name="T45" fmla="*/ 24 h 1096"/>
                                    <a:gd name="T46" fmla="*/ 238 w 252"/>
                                    <a:gd name="T47" fmla="*/ 38 h 1096"/>
                                    <a:gd name="T48" fmla="*/ 246 w 252"/>
                                    <a:gd name="T49" fmla="*/ 56 h 1096"/>
                                    <a:gd name="T50" fmla="*/ 252 w 252"/>
                                    <a:gd name="T51" fmla="*/ 106 h 1096"/>
                                    <a:gd name="T52" fmla="*/ 236 w 252"/>
                                    <a:gd name="T53" fmla="*/ 1064 h 1096"/>
                                    <a:gd name="T54" fmla="*/ 234 w 252"/>
                                    <a:gd name="T55" fmla="*/ 1070 h 1096"/>
                                    <a:gd name="T56" fmla="*/ 230 w 252"/>
                                    <a:gd name="T57" fmla="*/ 1078 h 1096"/>
                                    <a:gd name="T58" fmla="*/ 212 w 252"/>
                                    <a:gd name="T59" fmla="*/ 1088 h 1096"/>
                                    <a:gd name="T60" fmla="*/ 198 w 252"/>
                                    <a:gd name="T61" fmla="*/ 1090 h 1096"/>
                                    <a:gd name="T62" fmla="*/ 178 w 252"/>
                                    <a:gd name="T63" fmla="*/ 1094 h 1096"/>
                                    <a:gd name="T64" fmla="*/ 126 w 252"/>
                                    <a:gd name="T65" fmla="*/ 1096 h 1096"/>
                                    <a:gd name="T66" fmla="*/ 96 w 252"/>
                                    <a:gd name="T67" fmla="*/ 1094 h 1096"/>
                                    <a:gd name="T68" fmla="*/ 74 w 252"/>
                                    <a:gd name="T69" fmla="*/ 1094 h 1096"/>
                                    <a:gd name="T70" fmla="*/ 40 w 252"/>
                                    <a:gd name="T71" fmla="*/ 1088 h 1096"/>
                                    <a:gd name="T72" fmla="*/ 28 w 252"/>
                                    <a:gd name="T73" fmla="*/ 1082 h 1096"/>
                                    <a:gd name="T74" fmla="*/ 22 w 252"/>
                                    <a:gd name="T75" fmla="*/ 1078 h 1096"/>
                                    <a:gd name="T76" fmla="*/ 16 w 252"/>
                                    <a:gd name="T77" fmla="*/ 1064 h 1096"/>
                                    <a:gd name="T78" fmla="*/ 16 w 252"/>
                                    <a:gd name="T79" fmla="*/ 350 h 1096"/>
                                    <a:gd name="T80" fmla="*/ 22 w 252"/>
                                    <a:gd name="T81" fmla="*/ 334 h 1096"/>
                                    <a:gd name="T82" fmla="*/ 28 w 252"/>
                                    <a:gd name="T83" fmla="*/ 330 h 1096"/>
                                    <a:gd name="T84" fmla="*/ 40 w 252"/>
                                    <a:gd name="T85" fmla="*/ 324 h 1096"/>
                                    <a:gd name="T86" fmla="*/ 74 w 252"/>
                                    <a:gd name="T87" fmla="*/ 318 h 1096"/>
                                    <a:gd name="T88" fmla="*/ 96 w 252"/>
                                    <a:gd name="T89" fmla="*/ 316 h 1096"/>
                                    <a:gd name="T90" fmla="*/ 126 w 252"/>
                                    <a:gd name="T91" fmla="*/ 316 h 1096"/>
                                    <a:gd name="T92" fmla="*/ 178 w 252"/>
                                    <a:gd name="T93" fmla="*/ 318 h 1096"/>
                                    <a:gd name="T94" fmla="*/ 198 w 252"/>
                                    <a:gd name="T95" fmla="*/ 320 h 1096"/>
                                    <a:gd name="T96" fmla="*/ 212 w 252"/>
                                    <a:gd name="T97" fmla="*/ 324 h 1096"/>
                                    <a:gd name="T98" fmla="*/ 230 w 252"/>
                                    <a:gd name="T99" fmla="*/ 334 h 1096"/>
                                    <a:gd name="T100" fmla="*/ 234 w 252"/>
                                    <a:gd name="T101" fmla="*/ 342 h 1096"/>
                                    <a:gd name="T102" fmla="*/ 236 w 252"/>
                                    <a:gd name="T103" fmla="*/ 1064 h 1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2" h="1096">
                                      <a:moveTo>
                                        <a:pt x="252" y="106"/>
                                      </a:moveTo>
                                      <a:lnTo>
                                        <a:pt x="252" y="106"/>
                                      </a:lnTo>
                                      <a:lnTo>
                                        <a:pt x="250" y="134"/>
                                      </a:lnTo>
                                      <a:lnTo>
                                        <a:pt x="246" y="156"/>
                                      </a:lnTo>
                                      <a:lnTo>
                                        <a:pt x="242" y="166"/>
                                      </a:lnTo>
                                      <a:lnTo>
                                        <a:pt x="236" y="176"/>
                                      </a:lnTo>
                                      <a:lnTo>
                                        <a:pt x="232" y="182"/>
                                      </a:lnTo>
                                      <a:lnTo>
                                        <a:pt x="226" y="190"/>
                                      </a:lnTo>
                                      <a:lnTo>
                                        <a:pt x="226" y="190"/>
                                      </a:lnTo>
                                      <a:lnTo>
                                        <a:pt x="218" y="194"/>
                                      </a:lnTo>
                                      <a:lnTo>
                                        <a:pt x="208" y="200"/>
                                      </a:lnTo>
                                      <a:lnTo>
                                        <a:pt x="186" y="206"/>
                                      </a:lnTo>
                                      <a:lnTo>
                                        <a:pt x="158" y="212"/>
                                      </a:lnTo>
                                      <a:lnTo>
                                        <a:pt x="126" y="212"/>
                                      </a:lnTo>
                                      <a:lnTo>
                                        <a:pt x="126" y="212"/>
                                      </a:lnTo>
                                      <a:lnTo>
                                        <a:pt x="92" y="212"/>
                                      </a:lnTo>
                                      <a:lnTo>
                                        <a:pt x="64" y="208"/>
                                      </a:lnTo>
                                      <a:lnTo>
                                        <a:pt x="42" y="200"/>
                                      </a:lnTo>
                                      <a:lnTo>
                                        <a:pt x="32" y="196"/>
                                      </a:lnTo>
                                      <a:lnTo>
                                        <a:pt x="26" y="190"/>
                                      </a:lnTo>
                                      <a:lnTo>
                                        <a:pt x="26" y="190"/>
                                      </a:lnTo>
                                      <a:lnTo>
                                        <a:pt x="20" y="184"/>
                                      </a:lnTo>
                                      <a:lnTo>
                                        <a:pt x="14" y="176"/>
                                      </a:lnTo>
                                      <a:lnTo>
                                        <a:pt x="6" y="158"/>
                                      </a:lnTo>
                                      <a:lnTo>
                                        <a:pt x="2" y="136"/>
                                      </a:lnTo>
                                      <a:lnTo>
                                        <a:pt x="0" y="110"/>
                                      </a:lnTo>
                                      <a:lnTo>
                                        <a:pt x="0" y="110"/>
                                      </a:lnTo>
                                      <a:lnTo>
                                        <a:pt x="2" y="80"/>
                                      </a:lnTo>
                                      <a:lnTo>
                                        <a:pt x="6" y="58"/>
                                      </a:lnTo>
                                      <a:lnTo>
                                        <a:pt x="10" y="48"/>
                                      </a:lnTo>
                                      <a:lnTo>
                                        <a:pt x="14" y="38"/>
                                      </a:lnTo>
                                      <a:lnTo>
                                        <a:pt x="20" y="30"/>
                                      </a:lnTo>
                                      <a:lnTo>
                                        <a:pt x="26" y="24"/>
                                      </a:lnTo>
                                      <a:lnTo>
                                        <a:pt x="26" y="24"/>
                                      </a:lnTo>
                                      <a:lnTo>
                                        <a:pt x="34" y="18"/>
                                      </a:lnTo>
                                      <a:lnTo>
                                        <a:pt x="42" y="14"/>
                                      </a:lnTo>
                                      <a:lnTo>
                                        <a:pt x="64" y="6"/>
                                      </a:lnTo>
                                      <a:lnTo>
                                        <a:pt x="92" y="2"/>
                                      </a:lnTo>
                                      <a:lnTo>
                                        <a:pt x="126" y="0"/>
                                      </a:lnTo>
                                      <a:lnTo>
                                        <a:pt x="126" y="0"/>
                                      </a:lnTo>
                                      <a:lnTo>
                                        <a:pt x="160" y="2"/>
                                      </a:lnTo>
                                      <a:lnTo>
                                        <a:pt x="188" y="6"/>
                                      </a:lnTo>
                                      <a:lnTo>
                                        <a:pt x="210" y="14"/>
                                      </a:lnTo>
                                      <a:lnTo>
                                        <a:pt x="218" y="18"/>
                                      </a:lnTo>
                                      <a:lnTo>
                                        <a:pt x="226" y="24"/>
                                      </a:lnTo>
                                      <a:lnTo>
                                        <a:pt x="226" y="24"/>
                                      </a:lnTo>
                                      <a:lnTo>
                                        <a:pt x="232" y="30"/>
                                      </a:lnTo>
                                      <a:lnTo>
                                        <a:pt x="238" y="38"/>
                                      </a:lnTo>
                                      <a:lnTo>
                                        <a:pt x="242" y="46"/>
                                      </a:lnTo>
                                      <a:lnTo>
                                        <a:pt x="246" y="56"/>
                                      </a:lnTo>
                                      <a:lnTo>
                                        <a:pt x="250" y="78"/>
                                      </a:lnTo>
                                      <a:lnTo>
                                        <a:pt x="252" y="106"/>
                                      </a:lnTo>
                                      <a:lnTo>
                                        <a:pt x="252" y="106"/>
                                      </a:lnTo>
                                      <a:close/>
                                      <a:moveTo>
                                        <a:pt x="236" y="1064"/>
                                      </a:moveTo>
                                      <a:lnTo>
                                        <a:pt x="236" y="1064"/>
                                      </a:lnTo>
                                      <a:lnTo>
                                        <a:pt x="234" y="1070"/>
                                      </a:lnTo>
                                      <a:lnTo>
                                        <a:pt x="230" y="1078"/>
                                      </a:lnTo>
                                      <a:lnTo>
                                        <a:pt x="230" y="1078"/>
                                      </a:lnTo>
                                      <a:lnTo>
                                        <a:pt x="224" y="1082"/>
                                      </a:lnTo>
                                      <a:lnTo>
                                        <a:pt x="212" y="1088"/>
                                      </a:lnTo>
                                      <a:lnTo>
                                        <a:pt x="212" y="1088"/>
                                      </a:lnTo>
                                      <a:lnTo>
                                        <a:pt x="198" y="1090"/>
                                      </a:lnTo>
                                      <a:lnTo>
                                        <a:pt x="178" y="1094"/>
                                      </a:lnTo>
                                      <a:lnTo>
                                        <a:pt x="178" y="1094"/>
                                      </a:lnTo>
                                      <a:lnTo>
                                        <a:pt x="156" y="1094"/>
                                      </a:lnTo>
                                      <a:lnTo>
                                        <a:pt x="126" y="1096"/>
                                      </a:lnTo>
                                      <a:lnTo>
                                        <a:pt x="126" y="1096"/>
                                      </a:lnTo>
                                      <a:lnTo>
                                        <a:pt x="96" y="1094"/>
                                      </a:lnTo>
                                      <a:lnTo>
                                        <a:pt x="74" y="1094"/>
                                      </a:lnTo>
                                      <a:lnTo>
                                        <a:pt x="74" y="1094"/>
                                      </a:lnTo>
                                      <a:lnTo>
                                        <a:pt x="54" y="1090"/>
                                      </a:lnTo>
                                      <a:lnTo>
                                        <a:pt x="40" y="1088"/>
                                      </a:lnTo>
                                      <a:lnTo>
                                        <a:pt x="40" y="1088"/>
                                      </a:lnTo>
                                      <a:lnTo>
                                        <a:pt x="28" y="1082"/>
                                      </a:lnTo>
                                      <a:lnTo>
                                        <a:pt x="22" y="1078"/>
                                      </a:lnTo>
                                      <a:lnTo>
                                        <a:pt x="22" y="1078"/>
                                      </a:lnTo>
                                      <a:lnTo>
                                        <a:pt x="18" y="1070"/>
                                      </a:lnTo>
                                      <a:lnTo>
                                        <a:pt x="16" y="1064"/>
                                      </a:lnTo>
                                      <a:lnTo>
                                        <a:pt x="16" y="350"/>
                                      </a:lnTo>
                                      <a:lnTo>
                                        <a:pt x="16" y="350"/>
                                      </a:lnTo>
                                      <a:lnTo>
                                        <a:pt x="18" y="342"/>
                                      </a:lnTo>
                                      <a:lnTo>
                                        <a:pt x="22" y="334"/>
                                      </a:lnTo>
                                      <a:lnTo>
                                        <a:pt x="22" y="334"/>
                                      </a:lnTo>
                                      <a:lnTo>
                                        <a:pt x="28" y="330"/>
                                      </a:lnTo>
                                      <a:lnTo>
                                        <a:pt x="40" y="324"/>
                                      </a:lnTo>
                                      <a:lnTo>
                                        <a:pt x="40" y="324"/>
                                      </a:lnTo>
                                      <a:lnTo>
                                        <a:pt x="54" y="320"/>
                                      </a:lnTo>
                                      <a:lnTo>
                                        <a:pt x="74" y="318"/>
                                      </a:lnTo>
                                      <a:lnTo>
                                        <a:pt x="74" y="318"/>
                                      </a:lnTo>
                                      <a:lnTo>
                                        <a:pt x="96" y="316"/>
                                      </a:lnTo>
                                      <a:lnTo>
                                        <a:pt x="126" y="316"/>
                                      </a:lnTo>
                                      <a:lnTo>
                                        <a:pt x="126" y="316"/>
                                      </a:lnTo>
                                      <a:lnTo>
                                        <a:pt x="156" y="316"/>
                                      </a:lnTo>
                                      <a:lnTo>
                                        <a:pt x="178" y="318"/>
                                      </a:lnTo>
                                      <a:lnTo>
                                        <a:pt x="178" y="318"/>
                                      </a:lnTo>
                                      <a:lnTo>
                                        <a:pt x="198" y="320"/>
                                      </a:lnTo>
                                      <a:lnTo>
                                        <a:pt x="212" y="324"/>
                                      </a:lnTo>
                                      <a:lnTo>
                                        <a:pt x="212" y="324"/>
                                      </a:lnTo>
                                      <a:lnTo>
                                        <a:pt x="224" y="330"/>
                                      </a:lnTo>
                                      <a:lnTo>
                                        <a:pt x="230" y="334"/>
                                      </a:lnTo>
                                      <a:lnTo>
                                        <a:pt x="230" y="334"/>
                                      </a:lnTo>
                                      <a:lnTo>
                                        <a:pt x="234" y="342"/>
                                      </a:lnTo>
                                      <a:lnTo>
                                        <a:pt x="236" y="350"/>
                                      </a:lnTo>
                                      <a:lnTo>
                                        <a:pt x="236" y="1064"/>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FBB66C5" id="Group 36" o:spid="_x0000_s1026" alt="Tip" style="position:absolute;margin-left:-.25pt;margin-top:3.45pt;width:21.15pt;height:21.15pt;z-index:251694080;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">
                      <v:shape id="Freeform 26"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27" o:spid="_x0000_s1028" style="position:absolute;left:674;top:252;width:252;height:1096;visibility:visible;mso-wrap-style:square;v-text-anchor:top" coordsize="252,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" path="m252,106r,l250,134r-4,22l242,166r-6,10l232,182r-6,8l226,190r-8,4l208,200r-22,6l158,212r-32,l126,212r-34,l64,208,42,200,32,196r-6,-6l26,190r-6,-6l14,176,6,158,2,136,,110r,l2,80,6,58,10,48,14,38r6,-8l26,24r,l34,18r8,-4l64,6,92,2,126,r,l160,2r28,4l210,14r8,4l226,24r,l232,30r6,8l242,46r4,10l250,78r2,28l252,106xm236,1064r,l234,1070r-4,8l230,1078r-6,4l212,1088r,l198,1090r-20,4l178,1094r-22,l126,1096r,l96,1094r-22,l74,1094r-20,-4l40,1088r,l28,1082r-6,-4l22,1078r-4,-8l16,1064r,-714l16,350r2,-8l22,334r,l28,330r12,-6l40,324r14,-4l74,318r,l96,316r30,l126,316r30,l178,318r,l198,320r14,4l212,324r12,6l230,334r,l234,342r2,8l236,1064xe" stroked="f">
                        <v:path arrowok="t" o:connecttype="custom" o:connectlocs="252,106;246,156;236,176;226,190;218,194;186,206;126,212;92,212;42,200;26,190;20,184;6,158;0,110;2,80;10,48;20,30;26,24;42,14;92,2;126,0;188,6;218,18;226,24;238,38;246,56;252,106;236,1064;234,1070;230,1078;212,1088;198,1090;178,1094;126,1096;96,1094;74,1094;40,1088;28,1082;22,1078;16,1064;16,350;22,334;28,330;40,324;74,318;96,316;126,316;178,318;198,320;212,324;230,334;234,342;236,1064" o:connectangles="0,0,0,0,0,0,0,0,0,0,0,0,0,0,0,0,0,0,0,0,0,0,0,0,0,0,0,0,0,0,0,0,0,0,0,0,0,0,0,0,0,0,0,0,0,0,0,0,0,0,0,0"/>
                        <o:lock v:ext="edi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You can change the </w:t>
            </w:r>
            <w:r>
              <w:rPr>
                <w:rStyle w:val="TipText"/>
                <w:b/>
                <w:bCs/>
              </w:rPr>
              <w:t xml:space="preserve">Button Name</w:t>
            </w:r>
            <w:r>
              <w:rPr>
                <w:rStyle w:val="TipText"/>
              </w:rPr>
              <w:t xml:space="preserve"> in this window to your preference.</w:t>
            </w:r>
          </w:p>
        </w:tc>
      </w:tr>
    </w:tbl>
    <w:p>
      <w:pPr>
        <w:pStyle w:val="ListParagraph"/>
        <w:numPr>
          <w:ilvl w:val="0"/>
          <w:numId w:val="6"/>
        </w:numPr>
      </w:pPr>
      <w:r>
        <w:rPr/>
        <w:t xml:space="preserve">Click </w:t>
      </w:r>
      <w:r>
        <w:rPr>
          <w:b/>
          <w:bCs/>
        </w:rPr>
        <w:t xml:space="preserve">Accept</w:t>
      </w:r>
      <w:r>
        <w:rPr/>
        <w:t xml:space="preserve">. The button is permanently added to your </w:t>
      </w:r>
      <w:r>
        <w:rPr>
          <w:b/>
          <w:bCs/>
        </w:rPr>
        <w:t xml:space="preserve">Report Pane</w:t>
      </w:r>
      <w:r>
        <w:rPr/>
        <w:t xml:space="preserve">.</w:t>
      </w:r>
    </w:p>
    <w:p>
      <w:r>
        <w:br w:type="page"/>
      </w:r>
    </w:p>
    <w:p>
      <w:pPr>
        <w:pStyle w:val="Heading2"/>
      </w:pPr>
      <w:bookmarkStart w:id="104" w:name="_Toc241400104"/>
      <w:r>
        <w:t>Rooming a Patient</w:t>
      </w:r>
      <w:bookmarkEnd w:id="104"/>
    </w:p>
    <w:p/>
    <w:p>
      <w:pPr>
        <w:pStyle w:val="Heading3"/>
      </w:pPr>
      <w:bookmarkStart w:id="105" w:name="_Toc241400105"/>
      <w:r>
        <w:t>Document the Reason for Visit</w:t>
      </w:r>
      <w:bookmarkEnd w:id="105"/>
    </w:p>
    <w:p>
      <w:pPr>
        <w:pStyle w:val="ListParagraph"/>
        <w:keepNext/>
        <w:numPr>
          <w:ilvl w:val="0"/>
          <w:numId w:val="7"/>
        </w:numPr>
      </w:pPr>
      <w:r>
        <w:rPr/>
        <w:t xml:space="preserve">Open the </w:t>
      </w:r>
      <w:r>
        <w:rPr>
          <w:b/>
          <w:bCs/>
        </w:rPr>
        <w:t xml:space="preserve">Rooming</w:t>
      </w:r>
      <w:r>
        <w:rPr/>
        <w:t xml:space="preserve"> activity tab and select the </w:t>
      </w:r>
      <w:r>
        <w:rPr>
          <w:b/>
          <w:bCs/>
        </w:rPr>
        <w:t xml:space="preserve">Reason for Visit</w:t>
      </w:r>
      <w:r>
        <w:rPr/>
        <w:t xml:space="preserve"> section.</w:t>
      </w:r>
    </w:p>
    <w:p>
      <w:pPr>
        <w:ind w:left="720"/>
      </w:pPr>
      <w:r>
        <w:rPr>
          <w:highlight w:val="yellow"/>
        </w:rPr>
        <w:t xml:space="preserve">[Screenshot: Rooming activity tabs with Reason for Visit]</w:t>
      </w:r>
    </w:p>
    <w:p>
      <w:pPr>
        <w:pStyle w:val="ListParagraph"/>
        <w:keepNext/>
        <w:numPr>
          <w:ilvl w:val="0"/>
          <w:numId w:val="7"/>
        </w:numPr>
      </w:pPr>
      <w:r>
        <w:rPr/>
        <w:t xml:space="preserve">Use the speed buttons to select the </w:t>
      </w:r>
      <w:r>
        <w:rPr>
          <w:b/>
          <w:bCs/>
        </w:rPr>
        <w:t xml:space="preserve">Chief Complaint</w:t>
      </w:r>
      <w:r>
        <w:rPr/>
        <w:t xml:space="preserve">.</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8642"/>
      </w:tblGrid>
      <w:tr w:rsidR="00F069D6" w:rsidRPr="00537AFE" w:rsidTr="00A459EA">
        <w:trPr>
          <w:trHeight w:val="548"/>
        </w:trPr>
        <w:tc>
          <w:tcPr>
            <w:tcW w:w="630" w:type="dxa"/>
          </w:tcPr>
          <w:p w:rsidR="00F069D6" w:rsidRPr="00537AFE" w:rsidRDefault="00F069D6"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896062" behindDoc="0" locked="0" layoutInCell="1" allowOverlap="1" wp14:anchorId="43680352" wp14:editId="1BF14260">
                      <wp:simplePos x="0" y="0"/>
                      <wp:positionH relativeFrom="column">
                        <wp:posOffset>-3175</wp:posOffset>
                      </wp:positionH>
                      <wp:positionV relativeFrom="paragraph">
                        <wp:posOffset>66040</wp:posOffset>
                      </wp:positionV>
                      <wp:extent cx="284480" cy="284480"/>
                      <wp:effectExtent l="0" t="0" r="1270" b="1270"/>
                      <wp:wrapNone/>
                      <wp:docPr id="5002" name="Group 5002" descr="Critical 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480" cy="284480"/>
                                <a:chOff x="0" y="0"/>
                                <a:chExt cx="1600" cy="1600"/>
                              </a:xfrm>
                            </wpg:grpSpPr>
                            <wps:wsp>
                              <wps:cNvPr id="42" name="Freeform 31"/>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3" name="Freeform 32"/>
                              <wps:cNvSpPr>
                                <a:spLocks noChangeAspect="1" noEditPoints="1"/>
                              </wps:cNvSpPr>
                              <wps:spPr bwMode="auto">
                                <a:xfrm>
                                  <a:off x="694" y="266"/>
                                  <a:ext cx="213" cy="1067"/>
                                </a:xfrm>
                                <a:custGeom>
                                  <a:avLst/>
                                  <a:gdLst>
                                    <a:gd name="T0" fmla="*/ 8 w 220"/>
                                    <a:gd name="T1" fmla="*/ 274 h 1100"/>
                                    <a:gd name="T2" fmla="*/ 2 w 220"/>
                                    <a:gd name="T3" fmla="*/ 186 h 1100"/>
                                    <a:gd name="T4" fmla="*/ 0 w 220"/>
                                    <a:gd name="T5" fmla="*/ 128 h 1100"/>
                                    <a:gd name="T6" fmla="*/ 8 w 220"/>
                                    <a:gd name="T7" fmla="*/ 74 h 1100"/>
                                    <a:gd name="T8" fmla="*/ 18 w 220"/>
                                    <a:gd name="T9" fmla="*/ 52 h 1100"/>
                                    <a:gd name="T10" fmla="*/ 32 w 220"/>
                                    <a:gd name="T11" fmla="*/ 34 h 1100"/>
                                    <a:gd name="T12" fmla="*/ 40 w 220"/>
                                    <a:gd name="T13" fmla="*/ 26 h 1100"/>
                                    <a:gd name="T14" fmla="*/ 58 w 220"/>
                                    <a:gd name="T15" fmla="*/ 12 h 1100"/>
                                    <a:gd name="T16" fmla="*/ 90 w 220"/>
                                    <a:gd name="T17" fmla="*/ 2 h 1100"/>
                                    <a:gd name="T18" fmla="*/ 116 w 220"/>
                                    <a:gd name="T19" fmla="*/ 0 h 1100"/>
                                    <a:gd name="T20" fmla="*/ 144 w 220"/>
                                    <a:gd name="T21" fmla="*/ 2 h 1100"/>
                                    <a:gd name="T22" fmla="*/ 168 w 220"/>
                                    <a:gd name="T23" fmla="*/ 10 h 1100"/>
                                    <a:gd name="T24" fmla="*/ 186 w 220"/>
                                    <a:gd name="T25" fmla="*/ 24 h 1100"/>
                                    <a:gd name="T26" fmla="*/ 198 w 220"/>
                                    <a:gd name="T27" fmla="*/ 42 h 1100"/>
                                    <a:gd name="T28" fmla="*/ 208 w 220"/>
                                    <a:gd name="T29" fmla="*/ 66 h 1100"/>
                                    <a:gd name="T30" fmla="*/ 218 w 220"/>
                                    <a:gd name="T31" fmla="*/ 130 h 1100"/>
                                    <a:gd name="T32" fmla="*/ 220 w 220"/>
                                    <a:gd name="T33" fmla="*/ 168 h 1100"/>
                                    <a:gd name="T34" fmla="*/ 214 w 220"/>
                                    <a:gd name="T35" fmla="*/ 266 h 1100"/>
                                    <a:gd name="T36" fmla="*/ 184 w 220"/>
                                    <a:gd name="T37" fmla="*/ 624 h 1100"/>
                                    <a:gd name="T38" fmla="*/ 176 w 220"/>
                                    <a:gd name="T39" fmla="*/ 680 h 1100"/>
                                    <a:gd name="T40" fmla="*/ 162 w 220"/>
                                    <a:gd name="T41" fmla="*/ 722 h 1100"/>
                                    <a:gd name="T42" fmla="*/ 152 w 220"/>
                                    <a:gd name="T43" fmla="*/ 736 h 1100"/>
                                    <a:gd name="T44" fmla="*/ 140 w 220"/>
                                    <a:gd name="T45" fmla="*/ 748 h 1100"/>
                                    <a:gd name="T46" fmla="*/ 124 w 220"/>
                                    <a:gd name="T47" fmla="*/ 754 h 1100"/>
                                    <a:gd name="T48" fmla="*/ 106 w 220"/>
                                    <a:gd name="T49" fmla="*/ 756 h 1100"/>
                                    <a:gd name="T50" fmla="*/ 80 w 220"/>
                                    <a:gd name="T51" fmla="*/ 752 h 1100"/>
                                    <a:gd name="T52" fmla="*/ 66 w 220"/>
                                    <a:gd name="T53" fmla="*/ 742 h 1100"/>
                                    <a:gd name="T54" fmla="*/ 52 w 220"/>
                                    <a:gd name="T55" fmla="*/ 722 h 1100"/>
                                    <a:gd name="T56" fmla="*/ 44 w 220"/>
                                    <a:gd name="T57" fmla="*/ 704 h 1100"/>
                                    <a:gd name="T58" fmla="*/ 34 w 220"/>
                                    <a:gd name="T59" fmla="*/ 654 h 1100"/>
                                    <a:gd name="T60" fmla="*/ 30 w 220"/>
                                    <a:gd name="T61" fmla="*/ 622 h 1100"/>
                                    <a:gd name="T62" fmla="*/ 110 w 220"/>
                                    <a:gd name="T63" fmla="*/ 1100 h 1100"/>
                                    <a:gd name="T64" fmla="*/ 70 w 220"/>
                                    <a:gd name="T65" fmla="*/ 1094 h 1100"/>
                                    <a:gd name="T66" fmla="*/ 34 w 220"/>
                                    <a:gd name="T67" fmla="*/ 1072 h 1100"/>
                                    <a:gd name="T68" fmla="*/ 26 w 220"/>
                                    <a:gd name="T69" fmla="*/ 1064 h 1100"/>
                                    <a:gd name="T70" fmla="*/ 14 w 220"/>
                                    <a:gd name="T71" fmla="*/ 1046 h 1100"/>
                                    <a:gd name="T72" fmla="*/ 2 w 220"/>
                                    <a:gd name="T73" fmla="*/ 1016 h 1100"/>
                                    <a:gd name="T74" fmla="*/ 0 w 220"/>
                                    <a:gd name="T75" fmla="*/ 992 h 1100"/>
                                    <a:gd name="T76" fmla="*/ 8 w 220"/>
                                    <a:gd name="T77" fmla="*/ 950 h 1100"/>
                                    <a:gd name="T78" fmla="*/ 32 w 220"/>
                                    <a:gd name="T79" fmla="*/ 914 h 1100"/>
                                    <a:gd name="T80" fmla="*/ 48 w 220"/>
                                    <a:gd name="T81" fmla="*/ 900 h 1100"/>
                                    <a:gd name="T82" fmla="*/ 88 w 220"/>
                                    <a:gd name="T83" fmla="*/ 884 h 1100"/>
                                    <a:gd name="T84" fmla="*/ 110 w 220"/>
                                    <a:gd name="T85" fmla="*/ 882 h 1100"/>
                                    <a:gd name="T86" fmla="*/ 152 w 220"/>
                                    <a:gd name="T87" fmla="*/ 890 h 1100"/>
                                    <a:gd name="T88" fmla="*/ 188 w 220"/>
                                    <a:gd name="T89" fmla="*/ 914 h 1100"/>
                                    <a:gd name="T90" fmla="*/ 202 w 220"/>
                                    <a:gd name="T91" fmla="*/ 932 h 1100"/>
                                    <a:gd name="T92" fmla="*/ 218 w 220"/>
                                    <a:gd name="T93" fmla="*/ 970 h 1100"/>
                                    <a:gd name="T94" fmla="*/ 220 w 220"/>
                                    <a:gd name="T95" fmla="*/ 992 h 1100"/>
                                    <a:gd name="T96" fmla="*/ 212 w 220"/>
                                    <a:gd name="T97" fmla="*/ 1036 h 1100"/>
                                    <a:gd name="T98" fmla="*/ 202 w 220"/>
                                    <a:gd name="T99" fmla="*/ 1056 h 1100"/>
                                    <a:gd name="T100" fmla="*/ 186 w 220"/>
                                    <a:gd name="T101" fmla="*/ 1072 h 1100"/>
                                    <a:gd name="T102" fmla="*/ 170 w 220"/>
                                    <a:gd name="T103" fmla="*/ 1084 h 1100"/>
                                    <a:gd name="T104" fmla="*/ 132 w 220"/>
                                    <a:gd name="T105" fmla="*/ 1098 h 1100"/>
                                    <a:gd name="T106" fmla="*/ 110 w 220"/>
                                    <a:gd name="T107" fmla="*/ 1100 h 1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20" h="1100">
                                      <a:moveTo>
                                        <a:pt x="30" y="622"/>
                                      </a:moveTo>
                                      <a:lnTo>
                                        <a:pt x="8" y="274"/>
                                      </a:lnTo>
                                      <a:lnTo>
                                        <a:pt x="8" y="274"/>
                                      </a:lnTo>
                                      <a:lnTo>
                                        <a:pt x="2" y="186"/>
                                      </a:lnTo>
                                      <a:lnTo>
                                        <a:pt x="0" y="128"/>
                                      </a:lnTo>
                                      <a:lnTo>
                                        <a:pt x="0" y="128"/>
                                      </a:lnTo>
                                      <a:lnTo>
                                        <a:pt x="2" y="100"/>
                                      </a:lnTo>
                                      <a:lnTo>
                                        <a:pt x="8" y="74"/>
                                      </a:lnTo>
                                      <a:lnTo>
                                        <a:pt x="12" y="62"/>
                                      </a:lnTo>
                                      <a:lnTo>
                                        <a:pt x="18" y="52"/>
                                      </a:lnTo>
                                      <a:lnTo>
                                        <a:pt x="24" y="42"/>
                                      </a:lnTo>
                                      <a:lnTo>
                                        <a:pt x="32" y="34"/>
                                      </a:lnTo>
                                      <a:lnTo>
                                        <a:pt x="32" y="34"/>
                                      </a:lnTo>
                                      <a:lnTo>
                                        <a:pt x="40" y="26"/>
                                      </a:lnTo>
                                      <a:lnTo>
                                        <a:pt x="50" y="18"/>
                                      </a:lnTo>
                                      <a:lnTo>
                                        <a:pt x="58" y="12"/>
                                      </a:lnTo>
                                      <a:lnTo>
                                        <a:pt x="68" y="8"/>
                                      </a:lnTo>
                                      <a:lnTo>
                                        <a:pt x="90" y="2"/>
                                      </a:lnTo>
                                      <a:lnTo>
                                        <a:pt x="116" y="0"/>
                                      </a:lnTo>
                                      <a:lnTo>
                                        <a:pt x="116" y="0"/>
                                      </a:lnTo>
                                      <a:lnTo>
                                        <a:pt x="130" y="0"/>
                                      </a:lnTo>
                                      <a:lnTo>
                                        <a:pt x="144" y="2"/>
                                      </a:lnTo>
                                      <a:lnTo>
                                        <a:pt x="156" y="6"/>
                                      </a:lnTo>
                                      <a:lnTo>
                                        <a:pt x="168" y="10"/>
                                      </a:lnTo>
                                      <a:lnTo>
                                        <a:pt x="176" y="16"/>
                                      </a:lnTo>
                                      <a:lnTo>
                                        <a:pt x="186" y="24"/>
                                      </a:lnTo>
                                      <a:lnTo>
                                        <a:pt x="192" y="32"/>
                                      </a:lnTo>
                                      <a:lnTo>
                                        <a:pt x="198" y="42"/>
                                      </a:lnTo>
                                      <a:lnTo>
                                        <a:pt x="198" y="42"/>
                                      </a:lnTo>
                                      <a:lnTo>
                                        <a:pt x="208" y="66"/>
                                      </a:lnTo>
                                      <a:lnTo>
                                        <a:pt x="214" y="96"/>
                                      </a:lnTo>
                                      <a:lnTo>
                                        <a:pt x="218" y="130"/>
                                      </a:lnTo>
                                      <a:lnTo>
                                        <a:pt x="220" y="168"/>
                                      </a:lnTo>
                                      <a:lnTo>
                                        <a:pt x="220" y="168"/>
                                      </a:lnTo>
                                      <a:lnTo>
                                        <a:pt x="218" y="216"/>
                                      </a:lnTo>
                                      <a:lnTo>
                                        <a:pt x="214" y="266"/>
                                      </a:lnTo>
                                      <a:lnTo>
                                        <a:pt x="184" y="624"/>
                                      </a:lnTo>
                                      <a:lnTo>
                                        <a:pt x="184" y="624"/>
                                      </a:lnTo>
                                      <a:lnTo>
                                        <a:pt x="180" y="654"/>
                                      </a:lnTo>
                                      <a:lnTo>
                                        <a:pt x="176" y="680"/>
                                      </a:lnTo>
                                      <a:lnTo>
                                        <a:pt x="170" y="702"/>
                                      </a:lnTo>
                                      <a:lnTo>
                                        <a:pt x="162" y="722"/>
                                      </a:lnTo>
                                      <a:lnTo>
                                        <a:pt x="162" y="722"/>
                                      </a:lnTo>
                                      <a:lnTo>
                                        <a:pt x="152" y="736"/>
                                      </a:lnTo>
                                      <a:lnTo>
                                        <a:pt x="146" y="742"/>
                                      </a:lnTo>
                                      <a:lnTo>
                                        <a:pt x="140" y="748"/>
                                      </a:lnTo>
                                      <a:lnTo>
                                        <a:pt x="132" y="750"/>
                                      </a:lnTo>
                                      <a:lnTo>
                                        <a:pt x="124" y="754"/>
                                      </a:lnTo>
                                      <a:lnTo>
                                        <a:pt x="106" y="756"/>
                                      </a:lnTo>
                                      <a:lnTo>
                                        <a:pt x="106" y="756"/>
                                      </a:lnTo>
                                      <a:lnTo>
                                        <a:pt x="88" y="754"/>
                                      </a:lnTo>
                                      <a:lnTo>
                                        <a:pt x="80" y="752"/>
                                      </a:lnTo>
                                      <a:lnTo>
                                        <a:pt x="74" y="748"/>
                                      </a:lnTo>
                                      <a:lnTo>
                                        <a:pt x="66" y="742"/>
                                      </a:lnTo>
                                      <a:lnTo>
                                        <a:pt x="62" y="738"/>
                                      </a:lnTo>
                                      <a:lnTo>
                                        <a:pt x="52" y="722"/>
                                      </a:lnTo>
                                      <a:lnTo>
                                        <a:pt x="52" y="722"/>
                                      </a:lnTo>
                                      <a:lnTo>
                                        <a:pt x="44" y="704"/>
                                      </a:lnTo>
                                      <a:lnTo>
                                        <a:pt x="38" y="680"/>
                                      </a:lnTo>
                                      <a:lnTo>
                                        <a:pt x="34" y="654"/>
                                      </a:lnTo>
                                      <a:lnTo>
                                        <a:pt x="30" y="622"/>
                                      </a:lnTo>
                                      <a:lnTo>
                                        <a:pt x="30" y="622"/>
                                      </a:lnTo>
                                      <a:close/>
                                      <a:moveTo>
                                        <a:pt x="110" y="1100"/>
                                      </a:moveTo>
                                      <a:lnTo>
                                        <a:pt x="110" y="1100"/>
                                      </a:lnTo>
                                      <a:lnTo>
                                        <a:pt x="90" y="1098"/>
                                      </a:lnTo>
                                      <a:lnTo>
                                        <a:pt x="70" y="1094"/>
                                      </a:lnTo>
                                      <a:lnTo>
                                        <a:pt x="50" y="1084"/>
                                      </a:lnTo>
                                      <a:lnTo>
                                        <a:pt x="34" y="1072"/>
                                      </a:lnTo>
                                      <a:lnTo>
                                        <a:pt x="34" y="1072"/>
                                      </a:lnTo>
                                      <a:lnTo>
                                        <a:pt x="26" y="1064"/>
                                      </a:lnTo>
                                      <a:lnTo>
                                        <a:pt x="20" y="1056"/>
                                      </a:lnTo>
                                      <a:lnTo>
                                        <a:pt x="14" y="1046"/>
                                      </a:lnTo>
                                      <a:lnTo>
                                        <a:pt x="8" y="1038"/>
                                      </a:lnTo>
                                      <a:lnTo>
                                        <a:pt x="2" y="1016"/>
                                      </a:lnTo>
                                      <a:lnTo>
                                        <a:pt x="0" y="992"/>
                                      </a:lnTo>
                                      <a:lnTo>
                                        <a:pt x="0" y="992"/>
                                      </a:lnTo>
                                      <a:lnTo>
                                        <a:pt x="2" y="970"/>
                                      </a:lnTo>
                                      <a:lnTo>
                                        <a:pt x="8" y="950"/>
                                      </a:lnTo>
                                      <a:lnTo>
                                        <a:pt x="18" y="932"/>
                                      </a:lnTo>
                                      <a:lnTo>
                                        <a:pt x="32" y="914"/>
                                      </a:lnTo>
                                      <a:lnTo>
                                        <a:pt x="32" y="914"/>
                                      </a:lnTo>
                                      <a:lnTo>
                                        <a:pt x="48" y="900"/>
                                      </a:lnTo>
                                      <a:lnTo>
                                        <a:pt x="68" y="890"/>
                                      </a:lnTo>
                                      <a:lnTo>
                                        <a:pt x="88" y="884"/>
                                      </a:lnTo>
                                      <a:lnTo>
                                        <a:pt x="110" y="882"/>
                                      </a:lnTo>
                                      <a:lnTo>
                                        <a:pt x="110" y="882"/>
                                      </a:lnTo>
                                      <a:lnTo>
                                        <a:pt x="132" y="884"/>
                                      </a:lnTo>
                                      <a:lnTo>
                                        <a:pt x="152" y="890"/>
                                      </a:lnTo>
                                      <a:lnTo>
                                        <a:pt x="170" y="900"/>
                                      </a:lnTo>
                                      <a:lnTo>
                                        <a:pt x="188" y="914"/>
                                      </a:lnTo>
                                      <a:lnTo>
                                        <a:pt x="188" y="914"/>
                                      </a:lnTo>
                                      <a:lnTo>
                                        <a:pt x="202" y="932"/>
                                      </a:lnTo>
                                      <a:lnTo>
                                        <a:pt x="212" y="950"/>
                                      </a:lnTo>
                                      <a:lnTo>
                                        <a:pt x="218" y="970"/>
                                      </a:lnTo>
                                      <a:lnTo>
                                        <a:pt x="220" y="992"/>
                                      </a:lnTo>
                                      <a:lnTo>
                                        <a:pt x="220" y="992"/>
                                      </a:lnTo>
                                      <a:lnTo>
                                        <a:pt x="218" y="1016"/>
                                      </a:lnTo>
                                      <a:lnTo>
                                        <a:pt x="212" y="1036"/>
                                      </a:lnTo>
                                      <a:lnTo>
                                        <a:pt x="206" y="1046"/>
                                      </a:lnTo>
                                      <a:lnTo>
                                        <a:pt x="202" y="1056"/>
                                      </a:lnTo>
                                      <a:lnTo>
                                        <a:pt x="194" y="1064"/>
                                      </a:lnTo>
                                      <a:lnTo>
                                        <a:pt x="186" y="1072"/>
                                      </a:lnTo>
                                      <a:lnTo>
                                        <a:pt x="186" y="1072"/>
                                      </a:lnTo>
                                      <a:lnTo>
                                        <a:pt x="170" y="1084"/>
                                      </a:lnTo>
                                      <a:lnTo>
                                        <a:pt x="152" y="1094"/>
                                      </a:lnTo>
                                      <a:lnTo>
                                        <a:pt x="132" y="1098"/>
                                      </a:lnTo>
                                      <a:lnTo>
                                        <a:pt x="110" y="1100"/>
                                      </a:lnTo>
                                      <a:lnTo>
                                        <a:pt x="110" y="1100"/>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5DB3751" id="Group 41" o:spid="_x0000_s1026" alt="Critical Tip" style="position:absolute;margin-left:-.25pt;margin-top:5.2pt;width:22.4pt;height:22.4pt;z-index:251702272;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">
                      <v:shape id="Freeform 31"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32" o:spid="_x0000_s1028" style="position:absolute;left:694;top:266;width:213;height:1067;visibility:visible;mso-wrap-style:square;v-text-anchor:top" coordsize="220,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" path="m30,622l8,274r,l2,186,,128r,l2,100,8,74,12,62,18,52,24,42r8,-8l32,34r8,-8l50,18r8,-6l68,8,90,2,116,r,l130,r14,2l156,6r12,4l176,16r10,8l192,32r6,10l198,42r10,24l214,96r4,34l220,168r,l218,216r-4,50l184,624r,l180,654r-4,26l170,702r-8,20l162,722r-10,14l146,742r-6,6l132,750r-8,4l106,756r,l88,754r-8,-2l74,748r-8,-6l62,738,52,722r,l44,704,38,680,34,654,30,622r,xm110,1100r,l90,1098r-20,-4l50,1084,34,1072r,l26,1064r-6,-8l14,1046r-6,-8l2,1016,,992r,l2,970,8,950,18,932,32,914r,l48,900,68,890r20,-6l110,882r,l132,884r20,6l170,900r18,14l188,914r14,18l212,950r6,20l220,992r,l218,1016r-6,20l206,1046r-4,10l194,1064r-8,8l186,1072r-16,12l152,1094r-20,4l110,1100r,xe" stroked="f">
                        <v:path arrowok="t" o:connecttype="custom" o:connectlocs="8,266;2,180;0,124;8,72;17,50;31,33;39,25;56,12;87,2;112,0;139,2;163,10;180,23;192,41;201,64;211,126;213,163;207,258;178,605;170,660;157,700;147,714;136,726;120,731;103,733;77,729;64,720;50,700;43,683;33,634;29,603;107,1067;68,1061;33,1040;25,1032;14,1015;2,986;0,962;8,922;31,887;46,873;85,857;107,856;147,863;182,887;196,904;211,941;213,962;205,1005;196,1024;180,1040;165,1051;128,1065;107,1067" o:connectangles="0,0,0,0,0,0,0,0,0,0,0,0,0,0,0,0,0,0,0,0,0,0,0,0,0,0,0,0,0,0,0,0,0,0,0,0,0,0,0,0,0,0,0,0,0,0,0,0,0,0,0,0,0,0"/>
                        <o:lock v:ext="edit" aspectratio="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If you don't see a button for the patient's chief complaint, search for it in the </w:t>
            </w:r>
            <w:r>
              <w:rPr>
                <w:rStyle w:val="TipText"/>
                <w:b/>
                <w:bCs/>
              </w:rPr>
              <w:t xml:space="preserve">Chief Complaint</w:t>
            </w:r>
            <w:r>
              <w:rPr>
                <w:rStyle w:val="TipText"/>
              </w:rPr>
              <w:t xml:space="preserve"> field. Enter the first few letters of the complaint and press </w:t>
            </w:r>
            <w:r>
              <w:rPr>
                <w:rStyle w:val="TipText"/>
                <w:b/>
                <w:bCs/>
              </w:rPr>
              <w:t xml:space="preserve">Enter</w:t>
            </w:r>
            <w:r>
              <w:rPr>
                <w:rStyle w:val="TipText"/>
              </w:rPr>
              <w:t xml:space="preserve">. A list of matching complaints appears. Double-click a complaint to select it.</w:t>
            </w:r>
          </w:p>
        </w:tc>
      </w:tr>
    </w:tbl>
    <w:p>
      <w:pPr>
        <w:pStyle w:val="ListParagraph"/>
        <w:keepNext/>
        <w:numPr>
          <w:ilvl w:val="0"/>
          <w:numId w:val="7"/>
        </w:numPr>
      </w:pPr>
      <w:r>
        <w:rPr/>
        <w:t xml:space="preserve">Click one of the common </w:t>
      </w:r>
      <w:r>
        <w:rPr>
          <w:b/>
          <w:bCs/>
        </w:rPr>
        <w:t xml:space="preserve">Chief Complaint buttons</w:t>
      </w:r>
      <w:r>
        <w:rPr/>
        <w:t xml:space="preserve">. Or, in the </w:t>
      </w:r>
      <w:r>
        <w:rPr>
          <w:b/>
          <w:bCs/>
        </w:rPr>
        <w:t xml:space="preserve">Chief Complaint</w:t>
      </w:r>
      <w:r>
        <w:rPr/>
        <w:t xml:space="preserve"> field, enter the first few letters of the complaint and press </w:t>
      </w:r>
      <w:r>
        <w:rPr>
          <w:b/>
          <w:bCs/>
        </w:rPr>
        <w:t xml:space="preserve">Enter</w:t>
      </w:r>
      <w:r>
        <w:rPr/>
        <w:t xml:space="preserve">. In the list of matches that appear, double-click a reason to select.</w:t>
      </w:r>
    </w:p>
    <w:p>
      <w:pPr>
        <w:ind w:left="720"/>
      </w:pPr>
      <w:r>
        <w:rPr>
          <w:highlight w:val="yellow"/>
        </w:rPr>
        <w:t xml:space="preserve">[Screenshot: Reason for Visit section with Chief Complaint buttons]</w:t>
      </w:r>
    </w:p>
    <w:p/>
    <w:p>
      <w:pPr>
        <w:pStyle w:val="Heading3"/>
      </w:pPr>
      <w:bookmarkStart w:id="106" w:name="_Toc241400106"/>
      <w:r>
        <w:t>Document Vitals</w:t>
      </w:r>
      <w:bookmarkEnd w:id="106"/>
    </w:p>
    <w:p>
      <w:pPr>
        <w:pStyle w:val="ListParagraph"/>
        <w:keepNext/>
        <w:numPr>
          <w:ilvl w:val="0"/>
          <w:numId w:val="8"/>
        </w:numPr>
      </w:pPr>
      <w:r>
        <w:rPr/>
        <w:t xml:space="preserve">Click the Vitals section to document the appropriate fields.</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8639"/>
      </w:tblGrid>
      <w:tr w:rsidR="00D510FE" w:rsidRPr="00537AFE" w:rsidTr="00A459EA">
        <w:trPr>
          <w:trHeight w:val="548"/>
        </w:trPr>
        <w:tc>
          <w:tcPr>
            <w:tcW w:w="630" w:type="dxa"/>
          </w:tcPr>
          <w:p w:rsidR="00D510FE" w:rsidRPr="00537AFE" w:rsidRDefault="00D510FE"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737371" behindDoc="0" locked="0" layoutInCell="1" allowOverlap="1" wp14:anchorId="2FFA14A8" wp14:editId="43DCBE02">
                      <wp:simplePos x="0" y="0"/>
                      <wp:positionH relativeFrom="column">
                        <wp:posOffset>-3175</wp:posOffset>
                      </wp:positionH>
                      <wp:positionV relativeFrom="paragraph">
                        <wp:posOffset>43815</wp:posOffset>
                      </wp:positionV>
                      <wp:extent cx="268605" cy="268605"/>
                      <wp:effectExtent l="0" t="0" r="0" b="0"/>
                      <wp:wrapNone/>
                      <wp:docPr id="5003" name="Group 5003" descr="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05" cy="268605"/>
                                <a:chOff x="0" y="0"/>
                                <a:chExt cx="1600" cy="1600"/>
                              </a:xfrm>
                            </wpg:grpSpPr>
                            <wps:wsp>
                              <wps:cNvPr id="39" name="Freeform 26"/>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0" name="Freeform 27"/>
                              <wps:cNvSpPr>
                                <a:spLocks noEditPoints="1"/>
                              </wps:cNvSpPr>
                              <wps:spPr bwMode="auto">
                                <a:xfrm>
                                  <a:off x="674" y="252"/>
                                  <a:ext cx="252" cy="1096"/>
                                </a:xfrm>
                                <a:custGeom>
                                  <a:avLst/>
                                  <a:gdLst>
                                    <a:gd name="T0" fmla="*/ 252 w 252"/>
                                    <a:gd name="T1" fmla="*/ 106 h 1096"/>
                                    <a:gd name="T2" fmla="*/ 246 w 252"/>
                                    <a:gd name="T3" fmla="*/ 156 h 1096"/>
                                    <a:gd name="T4" fmla="*/ 236 w 252"/>
                                    <a:gd name="T5" fmla="*/ 176 h 1096"/>
                                    <a:gd name="T6" fmla="*/ 226 w 252"/>
                                    <a:gd name="T7" fmla="*/ 190 h 1096"/>
                                    <a:gd name="T8" fmla="*/ 218 w 252"/>
                                    <a:gd name="T9" fmla="*/ 194 h 1096"/>
                                    <a:gd name="T10" fmla="*/ 186 w 252"/>
                                    <a:gd name="T11" fmla="*/ 206 h 1096"/>
                                    <a:gd name="T12" fmla="*/ 126 w 252"/>
                                    <a:gd name="T13" fmla="*/ 212 h 1096"/>
                                    <a:gd name="T14" fmla="*/ 92 w 252"/>
                                    <a:gd name="T15" fmla="*/ 212 h 1096"/>
                                    <a:gd name="T16" fmla="*/ 42 w 252"/>
                                    <a:gd name="T17" fmla="*/ 200 h 1096"/>
                                    <a:gd name="T18" fmla="*/ 26 w 252"/>
                                    <a:gd name="T19" fmla="*/ 190 h 1096"/>
                                    <a:gd name="T20" fmla="*/ 20 w 252"/>
                                    <a:gd name="T21" fmla="*/ 184 h 1096"/>
                                    <a:gd name="T22" fmla="*/ 6 w 252"/>
                                    <a:gd name="T23" fmla="*/ 158 h 1096"/>
                                    <a:gd name="T24" fmla="*/ 0 w 252"/>
                                    <a:gd name="T25" fmla="*/ 110 h 1096"/>
                                    <a:gd name="T26" fmla="*/ 2 w 252"/>
                                    <a:gd name="T27" fmla="*/ 80 h 1096"/>
                                    <a:gd name="T28" fmla="*/ 10 w 252"/>
                                    <a:gd name="T29" fmla="*/ 48 h 1096"/>
                                    <a:gd name="T30" fmla="*/ 20 w 252"/>
                                    <a:gd name="T31" fmla="*/ 30 h 1096"/>
                                    <a:gd name="T32" fmla="*/ 26 w 252"/>
                                    <a:gd name="T33" fmla="*/ 24 h 1096"/>
                                    <a:gd name="T34" fmla="*/ 42 w 252"/>
                                    <a:gd name="T35" fmla="*/ 14 h 1096"/>
                                    <a:gd name="T36" fmla="*/ 92 w 252"/>
                                    <a:gd name="T37" fmla="*/ 2 h 1096"/>
                                    <a:gd name="T38" fmla="*/ 126 w 252"/>
                                    <a:gd name="T39" fmla="*/ 0 h 1096"/>
                                    <a:gd name="T40" fmla="*/ 188 w 252"/>
                                    <a:gd name="T41" fmla="*/ 6 h 1096"/>
                                    <a:gd name="T42" fmla="*/ 218 w 252"/>
                                    <a:gd name="T43" fmla="*/ 18 h 1096"/>
                                    <a:gd name="T44" fmla="*/ 226 w 252"/>
                                    <a:gd name="T45" fmla="*/ 24 h 1096"/>
                                    <a:gd name="T46" fmla="*/ 238 w 252"/>
                                    <a:gd name="T47" fmla="*/ 38 h 1096"/>
                                    <a:gd name="T48" fmla="*/ 246 w 252"/>
                                    <a:gd name="T49" fmla="*/ 56 h 1096"/>
                                    <a:gd name="T50" fmla="*/ 252 w 252"/>
                                    <a:gd name="T51" fmla="*/ 106 h 1096"/>
                                    <a:gd name="T52" fmla="*/ 236 w 252"/>
                                    <a:gd name="T53" fmla="*/ 1064 h 1096"/>
                                    <a:gd name="T54" fmla="*/ 234 w 252"/>
                                    <a:gd name="T55" fmla="*/ 1070 h 1096"/>
                                    <a:gd name="T56" fmla="*/ 230 w 252"/>
                                    <a:gd name="T57" fmla="*/ 1078 h 1096"/>
                                    <a:gd name="T58" fmla="*/ 212 w 252"/>
                                    <a:gd name="T59" fmla="*/ 1088 h 1096"/>
                                    <a:gd name="T60" fmla="*/ 198 w 252"/>
                                    <a:gd name="T61" fmla="*/ 1090 h 1096"/>
                                    <a:gd name="T62" fmla="*/ 178 w 252"/>
                                    <a:gd name="T63" fmla="*/ 1094 h 1096"/>
                                    <a:gd name="T64" fmla="*/ 126 w 252"/>
                                    <a:gd name="T65" fmla="*/ 1096 h 1096"/>
                                    <a:gd name="T66" fmla="*/ 96 w 252"/>
                                    <a:gd name="T67" fmla="*/ 1094 h 1096"/>
                                    <a:gd name="T68" fmla="*/ 74 w 252"/>
                                    <a:gd name="T69" fmla="*/ 1094 h 1096"/>
                                    <a:gd name="T70" fmla="*/ 40 w 252"/>
                                    <a:gd name="T71" fmla="*/ 1088 h 1096"/>
                                    <a:gd name="T72" fmla="*/ 28 w 252"/>
                                    <a:gd name="T73" fmla="*/ 1082 h 1096"/>
                                    <a:gd name="T74" fmla="*/ 22 w 252"/>
                                    <a:gd name="T75" fmla="*/ 1078 h 1096"/>
                                    <a:gd name="T76" fmla="*/ 16 w 252"/>
                                    <a:gd name="T77" fmla="*/ 1064 h 1096"/>
                                    <a:gd name="T78" fmla="*/ 16 w 252"/>
                                    <a:gd name="T79" fmla="*/ 350 h 1096"/>
                                    <a:gd name="T80" fmla="*/ 22 w 252"/>
                                    <a:gd name="T81" fmla="*/ 334 h 1096"/>
                                    <a:gd name="T82" fmla="*/ 28 w 252"/>
                                    <a:gd name="T83" fmla="*/ 330 h 1096"/>
                                    <a:gd name="T84" fmla="*/ 40 w 252"/>
                                    <a:gd name="T85" fmla="*/ 324 h 1096"/>
                                    <a:gd name="T86" fmla="*/ 74 w 252"/>
                                    <a:gd name="T87" fmla="*/ 318 h 1096"/>
                                    <a:gd name="T88" fmla="*/ 96 w 252"/>
                                    <a:gd name="T89" fmla="*/ 316 h 1096"/>
                                    <a:gd name="T90" fmla="*/ 126 w 252"/>
                                    <a:gd name="T91" fmla="*/ 316 h 1096"/>
                                    <a:gd name="T92" fmla="*/ 178 w 252"/>
                                    <a:gd name="T93" fmla="*/ 318 h 1096"/>
                                    <a:gd name="T94" fmla="*/ 198 w 252"/>
                                    <a:gd name="T95" fmla="*/ 320 h 1096"/>
                                    <a:gd name="T96" fmla="*/ 212 w 252"/>
                                    <a:gd name="T97" fmla="*/ 324 h 1096"/>
                                    <a:gd name="T98" fmla="*/ 230 w 252"/>
                                    <a:gd name="T99" fmla="*/ 334 h 1096"/>
                                    <a:gd name="T100" fmla="*/ 234 w 252"/>
                                    <a:gd name="T101" fmla="*/ 342 h 1096"/>
                                    <a:gd name="T102" fmla="*/ 236 w 252"/>
                                    <a:gd name="T103" fmla="*/ 1064 h 1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2" h="1096">
                                      <a:moveTo>
                                        <a:pt x="252" y="106"/>
                                      </a:moveTo>
                                      <a:lnTo>
                                        <a:pt x="252" y="106"/>
                                      </a:lnTo>
                                      <a:lnTo>
                                        <a:pt x="250" y="134"/>
                                      </a:lnTo>
                                      <a:lnTo>
                                        <a:pt x="246" y="156"/>
                                      </a:lnTo>
                                      <a:lnTo>
                                        <a:pt x="242" y="166"/>
                                      </a:lnTo>
                                      <a:lnTo>
                                        <a:pt x="236" y="176"/>
                                      </a:lnTo>
                                      <a:lnTo>
                                        <a:pt x="232" y="182"/>
                                      </a:lnTo>
                                      <a:lnTo>
                                        <a:pt x="226" y="190"/>
                                      </a:lnTo>
                                      <a:lnTo>
                                        <a:pt x="226" y="190"/>
                                      </a:lnTo>
                                      <a:lnTo>
                                        <a:pt x="218" y="194"/>
                                      </a:lnTo>
                                      <a:lnTo>
                                        <a:pt x="208" y="200"/>
                                      </a:lnTo>
                                      <a:lnTo>
                                        <a:pt x="186" y="206"/>
                                      </a:lnTo>
                                      <a:lnTo>
                                        <a:pt x="158" y="212"/>
                                      </a:lnTo>
                                      <a:lnTo>
                                        <a:pt x="126" y="212"/>
                                      </a:lnTo>
                                      <a:lnTo>
                                        <a:pt x="126" y="212"/>
                                      </a:lnTo>
                                      <a:lnTo>
                                        <a:pt x="92" y="212"/>
                                      </a:lnTo>
                                      <a:lnTo>
                                        <a:pt x="64" y="208"/>
                                      </a:lnTo>
                                      <a:lnTo>
                                        <a:pt x="42" y="200"/>
                                      </a:lnTo>
                                      <a:lnTo>
                                        <a:pt x="32" y="196"/>
                                      </a:lnTo>
                                      <a:lnTo>
                                        <a:pt x="26" y="190"/>
                                      </a:lnTo>
                                      <a:lnTo>
                                        <a:pt x="26" y="190"/>
                                      </a:lnTo>
                                      <a:lnTo>
                                        <a:pt x="20" y="184"/>
                                      </a:lnTo>
                                      <a:lnTo>
                                        <a:pt x="14" y="176"/>
                                      </a:lnTo>
                                      <a:lnTo>
                                        <a:pt x="6" y="158"/>
                                      </a:lnTo>
                                      <a:lnTo>
                                        <a:pt x="2" y="136"/>
                                      </a:lnTo>
                                      <a:lnTo>
                                        <a:pt x="0" y="110"/>
                                      </a:lnTo>
                                      <a:lnTo>
                                        <a:pt x="0" y="110"/>
                                      </a:lnTo>
                                      <a:lnTo>
                                        <a:pt x="2" y="80"/>
                                      </a:lnTo>
                                      <a:lnTo>
                                        <a:pt x="6" y="58"/>
                                      </a:lnTo>
                                      <a:lnTo>
                                        <a:pt x="10" y="48"/>
                                      </a:lnTo>
                                      <a:lnTo>
                                        <a:pt x="14" y="38"/>
                                      </a:lnTo>
                                      <a:lnTo>
                                        <a:pt x="20" y="30"/>
                                      </a:lnTo>
                                      <a:lnTo>
                                        <a:pt x="26" y="24"/>
                                      </a:lnTo>
                                      <a:lnTo>
                                        <a:pt x="26" y="24"/>
                                      </a:lnTo>
                                      <a:lnTo>
                                        <a:pt x="34" y="18"/>
                                      </a:lnTo>
                                      <a:lnTo>
                                        <a:pt x="42" y="14"/>
                                      </a:lnTo>
                                      <a:lnTo>
                                        <a:pt x="64" y="6"/>
                                      </a:lnTo>
                                      <a:lnTo>
                                        <a:pt x="92" y="2"/>
                                      </a:lnTo>
                                      <a:lnTo>
                                        <a:pt x="126" y="0"/>
                                      </a:lnTo>
                                      <a:lnTo>
                                        <a:pt x="126" y="0"/>
                                      </a:lnTo>
                                      <a:lnTo>
                                        <a:pt x="160" y="2"/>
                                      </a:lnTo>
                                      <a:lnTo>
                                        <a:pt x="188" y="6"/>
                                      </a:lnTo>
                                      <a:lnTo>
                                        <a:pt x="210" y="14"/>
                                      </a:lnTo>
                                      <a:lnTo>
                                        <a:pt x="218" y="18"/>
                                      </a:lnTo>
                                      <a:lnTo>
                                        <a:pt x="226" y="24"/>
                                      </a:lnTo>
                                      <a:lnTo>
                                        <a:pt x="226" y="24"/>
                                      </a:lnTo>
                                      <a:lnTo>
                                        <a:pt x="232" y="30"/>
                                      </a:lnTo>
                                      <a:lnTo>
                                        <a:pt x="238" y="38"/>
                                      </a:lnTo>
                                      <a:lnTo>
                                        <a:pt x="242" y="46"/>
                                      </a:lnTo>
                                      <a:lnTo>
                                        <a:pt x="246" y="56"/>
                                      </a:lnTo>
                                      <a:lnTo>
                                        <a:pt x="250" y="78"/>
                                      </a:lnTo>
                                      <a:lnTo>
                                        <a:pt x="252" y="106"/>
                                      </a:lnTo>
                                      <a:lnTo>
                                        <a:pt x="252" y="106"/>
                                      </a:lnTo>
                                      <a:close/>
                                      <a:moveTo>
                                        <a:pt x="236" y="1064"/>
                                      </a:moveTo>
                                      <a:lnTo>
                                        <a:pt x="236" y="1064"/>
                                      </a:lnTo>
                                      <a:lnTo>
                                        <a:pt x="234" y="1070"/>
                                      </a:lnTo>
                                      <a:lnTo>
                                        <a:pt x="230" y="1078"/>
                                      </a:lnTo>
                                      <a:lnTo>
                                        <a:pt x="230" y="1078"/>
                                      </a:lnTo>
                                      <a:lnTo>
                                        <a:pt x="224" y="1082"/>
                                      </a:lnTo>
                                      <a:lnTo>
                                        <a:pt x="212" y="1088"/>
                                      </a:lnTo>
                                      <a:lnTo>
                                        <a:pt x="212" y="1088"/>
                                      </a:lnTo>
                                      <a:lnTo>
                                        <a:pt x="198" y="1090"/>
                                      </a:lnTo>
                                      <a:lnTo>
                                        <a:pt x="178" y="1094"/>
                                      </a:lnTo>
                                      <a:lnTo>
                                        <a:pt x="178" y="1094"/>
                                      </a:lnTo>
                                      <a:lnTo>
                                        <a:pt x="156" y="1094"/>
                                      </a:lnTo>
                                      <a:lnTo>
                                        <a:pt x="126" y="1096"/>
                                      </a:lnTo>
                                      <a:lnTo>
                                        <a:pt x="126" y="1096"/>
                                      </a:lnTo>
                                      <a:lnTo>
                                        <a:pt x="96" y="1094"/>
                                      </a:lnTo>
                                      <a:lnTo>
                                        <a:pt x="74" y="1094"/>
                                      </a:lnTo>
                                      <a:lnTo>
                                        <a:pt x="74" y="1094"/>
                                      </a:lnTo>
                                      <a:lnTo>
                                        <a:pt x="54" y="1090"/>
                                      </a:lnTo>
                                      <a:lnTo>
                                        <a:pt x="40" y="1088"/>
                                      </a:lnTo>
                                      <a:lnTo>
                                        <a:pt x="40" y="1088"/>
                                      </a:lnTo>
                                      <a:lnTo>
                                        <a:pt x="28" y="1082"/>
                                      </a:lnTo>
                                      <a:lnTo>
                                        <a:pt x="22" y="1078"/>
                                      </a:lnTo>
                                      <a:lnTo>
                                        <a:pt x="22" y="1078"/>
                                      </a:lnTo>
                                      <a:lnTo>
                                        <a:pt x="18" y="1070"/>
                                      </a:lnTo>
                                      <a:lnTo>
                                        <a:pt x="16" y="1064"/>
                                      </a:lnTo>
                                      <a:lnTo>
                                        <a:pt x="16" y="350"/>
                                      </a:lnTo>
                                      <a:lnTo>
                                        <a:pt x="16" y="350"/>
                                      </a:lnTo>
                                      <a:lnTo>
                                        <a:pt x="18" y="342"/>
                                      </a:lnTo>
                                      <a:lnTo>
                                        <a:pt x="22" y="334"/>
                                      </a:lnTo>
                                      <a:lnTo>
                                        <a:pt x="22" y="334"/>
                                      </a:lnTo>
                                      <a:lnTo>
                                        <a:pt x="28" y="330"/>
                                      </a:lnTo>
                                      <a:lnTo>
                                        <a:pt x="40" y="324"/>
                                      </a:lnTo>
                                      <a:lnTo>
                                        <a:pt x="40" y="324"/>
                                      </a:lnTo>
                                      <a:lnTo>
                                        <a:pt x="54" y="320"/>
                                      </a:lnTo>
                                      <a:lnTo>
                                        <a:pt x="74" y="318"/>
                                      </a:lnTo>
                                      <a:lnTo>
                                        <a:pt x="74" y="318"/>
                                      </a:lnTo>
                                      <a:lnTo>
                                        <a:pt x="96" y="316"/>
                                      </a:lnTo>
                                      <a:lnTo>
                                        <a:pt x="126" y="316"/>
                                      </a:lnTo>
                                      <a:lnTo>
                                        <a:pt x="126" y="316"/>
                                      </a:lnTo>
                                      <a:lnTo>
                                        <a:pt x="156" y="316"/>
                                      </a:lnTo>
                                      <a:lnTo>
                                        <a:pt x="178" y="318"/>
                                      </a:lnTo>
                                      <a:lnTo>
                                        <a:pt x="178" y="318"/>
                                      </a:lnTo>
                                      <a:lnTo>
                                        <a:pt x="198" y="320"/>
                                      </a:lnTo>
                                      <a:lnTo>
                                        <a:pt x="212" y="324"/>
                                      </a:lnTo>
                                      <a:lnTo>
                                        <a:pt x="212" y="324"/>
                                      </a:lnTo>
                                      <a:lnTo>
                                        <a:pt x="224" y="330"/>
                                      </a:lnTo>
                                      <a:lnTo>
                                        <a:pt x="230" y="334"/>
                                      </a:lnTo>
                                      <a:lnTo>
                                        <a:pt x="230" y="334"/>
                                      </a:lnTo>
                                      <a:lnTo>
                                        <a:pt x="234" y="342"/>
                                      </a:lnTo>
                                      <a:lnTo>
                                        <a:pt x="236" y="350"/>
                                      </a:lnTo>
                                      <a:lnTo>
                                        <a:pt x="236" y="1064"/>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FBB66C5" id="Group 36" o:spid="_x0000_s1026" alt="Tip" style="position:absolute;margin-left:-.25pt;margin-top:3.45pt;width:21.15pt;height:21.15pt;z-index:251694080;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">
                      <v:shape id="Freeform 26"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27" o:spid="_x0000_s1028" style="position:absolute;left:674;top:252;width:252;height:1096;visibility:visible;mso-wrap-style:square;v-text-anchor:top" coordsize="252,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" path="m252,106r,l250,134r-4,22l242,166r-6,10l232,182r-6,8l226,190r-8,4l208,200r-22,6l158,212r-32,l126,212r-34,l64,208,42,200,32,196r-6,-6l26,190r-6,-6l14,176,6,158,2,136,,110r,l2,80,6,58,10,48,14,38r6,-8l26,24r,l34,18r8,-4l64,6,92,2,126,r,l160,2r28,4l210,14r8,4l226,24r,l232,30r6,8l242,46r4,10l250,78r2,28l252,106xm236,1064r,l234,1070r-4,8l230,1078r-6,4l212,1088r,l198,1090r-20,4l178,1094r-22,l126,1096r,l96,1094r-22,l74,1094r-20,-4l40,1088r,l28,1082r-6,-4l22,1078r-4,-8l16,1064r,-714l16,350r2,-8l22,334r,l28,330r12,-6l40,324r14,-4l74,318r,l96,316r30,l126,316r30,l178,318r,l198,320r14,4l212,324r12,6l230,334r,l234,342r2,8l236,1064xe" stroked="f">
                        <v:path arrowok="t" o:connecttype="custom" o:connectlocs="252,106;246,156;236,176;226,190;218,194;186,206;126,212;92,212;42,200;26,190;20,184;6,158;0,110;2,80;10,48;20,30;26,24;42,14;92,2;126,0;188,6;218,18;226,24;238,38;246,56;252,106;236,1064;234,1070;230,1078;212,1088;198,1090;178,1094;126,1096;96,1094;74,1094;40,1088;28,1082;22,1078;16,1064;16,350;22,334;28,330;40,324;74,318;96,316;126,316;178,318;198,320;212,324;230,334;234,342;236,1064" o:connectangles="0,0,0,0,0,0,0,0,0,0,0,0,0,0,0,0,0,0,0,0,0,0,0,0,0,0,0,0,0,0,0,0,0,0,0,0,0,0,0,0,0,0,0,0,0,0,0,0,0,0,0,0"/>
                        <o:lock v:ext="edi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A Pain Score can also be documented under the Vitals section.</w:t>
            </w:r>
          </w:p>
        </w:tc>
      </w:tr>
    </w:tbl>
    <w:p>
      <w:pPr>
        <w:pStyle w:val="ListParagraph"/>
        <w:keepNext/>
        <w:numPr>
          <w:ilvl w:val="0"/>
          <w:numId w:val="8"/>
        </w:numPr>
      </w:pPr>
      <w:r>
        <w:rPr/>
        <w:t xml:space="preserve">To add another set of vitals for this visit, click </w:t>
      </w:r>
      <w:r>
        <w:rPr>
          <w:b/>
          <w:bCs/>
        </w:rPr>
        <w:t xml:space="preserve">New Reading</w:t>
      </w:r>
      <w:r>
        <w:rPr/>
        <w:t xml:space="preserve">. A new column with today's date and time appears.</w:t>
      </w:r>
    </w:p>
    <w:p>
      <w:pPr>
        <w:ind w:left="720"/>
      </w:pPr>
      <w:r>
        <w:rPr>
          <w:highlight w:val="yellow"/>
        </w:rPr>
        <w:t xml:space="preserve">[Screenshot: Vitals section]</w:t>
      </w:r>
    </w:p>
    <w:p/>
    <w:p>
      <w:pPr>
        <w:pStyle w:val="Heading3"/>
      </w:pPr>
      <w:bookmarkStart w:id="107" w:name="_Toc241400107"/>
      <w:r>
        <w:t>Review and Update the Patient's Allergies</w:t>
      </w:r>
      <w:bookmarkEnd w:id="107"/>
    </w:p>
    <w:p>
      <w:pPr>
        <w:pStyle w:val="ListParagraph"/>
        <w:keepNext/>
        <w:numPr>
          <w:ilvl w:val="0"/>
          <w:numId w:val="9"/>
        </w:numPr>
      </w:pPr>
      <w:r>
        <w:rPr/>
        <w:t xml:space="preserve">Click the </w:t>
      </w:r>
      <w:r>
        <w:rPr>
          <w:b/>
          <w:bCs/>
        </w:rPr>
        <w:t xml:space="preserve">Allergies</w:t>
      </w:r>
      <w:r>
        <w:rPr/>
        <w:t xml:space="preserve"> section.</w:t>
      </w:r>
    </w:p>
    <w:p>
      <w:pPr>
        <w:ind w:left="720"/>
      </w:pPr>
      <w:r>
        <w:rPr>
          <w:highlight w:val="yellow"/>
        </w:rPr>
        <w:t xml:space="preserve">[Screenshot: Allergies section]</w:t>
      </w:r>
    </w:p>
    <w:p>
      <w:pPr>
        <w:pStyle w:val="ListParagraph"/>
        <w:numPr>
          <w:ilvl w:val="0"/>
          <w:numId w:val="9"/>
        </w:numPr>
      </w:pPr>
      <w:r>
        <w:rPr/>
        <w:t xml:space="preserve">To indicate that the patient does not have any allergies, select the </w:t>
      </w:r>
      <w:r>
        <w:rPr>
          <w:b/>
          <w:bCs/>
        </w:rPr>
        <w:t xml:space="preserve">No Known Allergies</w:t>
      </w:r>
      <w:r>
        <w:rPr/>
        <w:t xml:space="preserve"> check box and click </w:t>
      </w:r>
      <w:r>
        <w:rPr>
          <w:b/>
          <w:bCs/>
        </w:rPr>
        <w:t xml:space="preserve">Mark as Reviewed</w:t>
      </w:r>
      <w:r>
        <w:rPr/>
        <w:t xml:space="preserve">.</w:t>
      </w:r>
    </w:p>
    <w:p>
      <w:pPr>
        <w:pStyle w:val="ListParagraph"/>
        <w:numPr>
          <w:ilvl w:val="0"/>
          <w:numId w:val="9"/>
        </w:numPr>
      </w:pPr>
      <w:r>
        <w:rPr/>
        <w:t xml:space="preserve">To indicate that you were unable to assess the patient's allergies, click </w:t>
      </w:r>
      <w:r>
        <w:rPr>
          <w:b/>
          <w:bCs/>
        </w:rPr>
        <w:t xml:space="preserve">Unable to Assess</w:t>
      </w:r>
      <w:r>
        <w:rPr/>
        <w:t xml:space="preserve">, then enter a reason.</w:t>
      </w:r>
    </w:p>
    <w:p>
      <w:pPr>
        <w:pStyle w:val="ListParagraph"/>
        <w:numPr>
          <w:ilvl w:val="0"/>
          <w:numId w:val="9"/>
        </w:numPr>
      </w:pPr>
      <w:r>
        <w:rPr/>
        <w:t xml:space="preserve">To add an allergy:</w:t>
      </w:r>
    </w:p>
    <w:p>
      <w:pPr>
        <w:pStyle w:val="ListParagraph"/>
        <w:numPr>
          <w:ilvl w:val="1"/>
          <w:numId w:val="9"/>
        </w:numPr>
      </w:pPr>
      <w:r>
        <w:rPr/>
        <w:t xml:space="preserve">Enter the first few letters of the allergy in the </w:t>
      </w:r>
      <w:r>
        <w:rPr>
          <w:highlight w:val="yellow"/>
        </w:rPr>
        <w:t xml:space="preserve">[icon]</w:t>
      </w:r>
      <w:r>
        <w:rPr/>
        <w:t xml:space="preserve"> </w:t>
      </w:r>
      <w:r>
        <w:rPr>
          <w:b/>
          <w:bCs/>
        </w:rPr>
        <w:t xml:space="preserve">Add</w:t>
      </w:r>
      <w:r>
        <w:rPr/>
        <w:t xml:space="preserve"> field and press </w:t>
      </w:r>
      <w:r>
        <w:rPr>
          <w:b/>
          <w:bCs/>
        </w:rPr>
        <w:t xml:space="preserve">Enter</w:t>
      </w:r>
      <w:r>
        <w:rPr/>
        <w:t xml:space="preserve">. A list of matching allergens appears.</w:t>
      </w:r>
    </w:p>
    <w:p>
      <w:pPr>
        <w:pStyle w:val="ListParagraph"/>
        <w:numPr>
          <w:ilvl w:val="1"/>
          <w:numId w:val="9"/>
        </w:numPr>
      </w:pPr>
      <w:r>
        <w:rPr/>
        <w:t xml:space="preserve">Double-click the appropriate allergy and enter information like the type of allergy and the patient's reaction.</w:t>
      </w:r>
    </w:p>
    <w:p>
      <w:pPr>
        <w:pStyle w:val="ListParagraph"/>
        <w:numPr>
          <w:ilvl w:val="1"/>
          <w:numId w:val="9"/>
        </w:numPr>
      </w:pPr>
      <w:r>
        <w:rPr/>
        <w:t xml:space="preserve">Click </w:t>
      </w:r>
      <w:r>
        <w:rPr>
          <w:highlight w:val="yellow"/>
        </w:rPr>
        <w:t xml:space="preserve">[icon]</w:t>
      </w:r>
      <w:r>
        <w:rPr/>
        <w:t xml:space="preserve"> Accept.</w:t>
      </w:r>
    </w:p>
    <w:p>
      <w:pPr>
        <w:pStyle w:val="ListParagraph"/>
        <w:numPr>
          <w:ilvl w:val="0"/>
          <w:numId w:val="9"/>
        </w:numPr>
      </w:pPr>
      <w:r>
        <w:rPr/>
        <w:t xml:space="preserve">To update an allergy, click the name of an allergen and edit the information, as necessary.</w:t>
      </w:r>
    </w:p>
    <w:p>
      <w:pPr>
        <w:pStyle w:val="ListParagraph"/>
        <w:numPr>
          <w:ilvl w:val="0"/>
          <w:numId w:val="9"/>
        </w:numPr>
      </w:pPr>
      <w:r>
        <w:rPr/>
        <w:t xml:space="preserve">If an allergy was entered in error, click </w:t>
      </w:r>
      <w:r>
        <w:rPr>
          <w:highlight w:val="yellow"/>
        </w:rPr>
        <w:t xml:space="preserve">[icon]</w:t>
      </w:r>
      <w:r>
        <w:rPr/>
        <w:t xml:space="preserve"> </w:t>
      </w:r>
      <w:r>
        <w:rPr>
          <w:b/>
          <w:bCs/>
        </w:rPr>
        <w:t xml:space="preserve">Delete</w:t>
      </w:r>
      <w:r>
        <w:rPr/>
        <w:t xml:space="preserve"> and enter a reason for deletion.</w:t>
      </w:r>
    </w:p>
    <w:p>
      <w:pPr>
        <w:pStyle w:val="ListParagraph"/>
        <w:keepNext/>
        <w:numPr>
          <w:ilvl w:val="0"/>
          <w:numId w:val="9"/>
        </w:numPr>
      </w:pPr>
      <w:r>
        <w:rPr/>
        <w:t xml:space="preserve">When you are done updating allergies, click </w:t>
      </w:r>
      <w:r>
        <w:rPr>
          <w:highlight w:val="yellow"/>
        </w:rPr>
        <w:t xml:space="preserve">[icon]</w:t>
      </w:r>
      <w:r>
        <w:rPr/>
        <w:t xml:space="preserve"> </w:t>
      </w:r>
      <w:r>
        <w:rPr>
          <w:b/>
          <w:bCs/>
        </w:rPr>
        <w:t xml:space="preserve">Mark as Reviewed</w:t>
      </w:r>
      <w:r>
        <w:rPr/>
        <w:t xml:space="preserve">.</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8642"/>
      </w:tblGrid>
      <w:tr w:rsidR="00F069D6" w:rsidRPr="00537AFE" w:rsidTr="00A459EA">
        <w:trPr>
          <w:trHeight w:val="548"/>
        </w:trPr>
        <w:tc>
          <w:tcPr>
            <w:tcW w:w="630" w:type="dxa"/>
          </w:tcPr>
          <w:p w:rsidR="00F069D6" w:rsidRPr="00537AFE" w:rsidRDefault="00F069D6"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869903" behindDoc="0" locked="0" layoutInCell="1" allowOverlap="1" wp14:anchorId="2A7A5E82" wp14:editId="3FBF7FCD">
                      <wp:simplePos x="0" y="0"/>
                      <wp:positionH relativeFrom="column">
                        <wp:posOffset>-3175</wp:posOffset>
                      </wp:positionH>
                      <wp:positionV relativeFrom="paragraph">
                        <wp:posOffset>66040</wp:posOffset>
                      </wp:positionV>
                      <wp:extent cx="284480" cy="284480"/>
                      <wp:effectExtent l="0" t="0" r="1270" b="1270"/>
                      <wp:wrapNone/>
                      <wp:docPr id="5004" name="Group 5004" descr="Critical 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480" cy="284480"/>
                                <a:chOff x="0" y="0"/>
                                <a:chExt cx="1600" cy="1600"/>
                              </a:xfrm>
                            </wpg:grpSpPr>
                            <wps:wsp>
                              <wps:cNvPr id="42" name="Freeform 31"/>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3" name="Freeform 32"/>
                              <wps:cNvSpPr>
                                <a:spLocks noChangeAspect="1" noEditPoints="1"/>
                              </wps:cNvSpPr>
                              <wps:spPr bwMode="auto">
                                <a:xfrm>
                                  <a:off x="694" y="266"/>
                                  <a:ext cx="213" cy="1067"/>
                                </a:xfrm>
                                <a:custGeom>
                                  <a:avLst/>
                                  <a:gdLst>
                                    <a:gd name="T0" fmla="*/ 8 w 220"/>
                                    <a:gd name="T1" fmla="*/ 274 h 1100"/>
                                    <a:gd name="T2" fmla="*/ 2 w 220"/>
                                    <a:gd name="T3" fmla="*/ 186 h 1100"/>
                                    <a:gd name="T4" fmla="*/ 0 w 220"/>
                                    <a:gd name="T5" fmla="*/ 128 h 1100"/>
                                    <a:gd name="T6" fmla="*/ 8 w 220"/>
                                    <a:gd name="T7" fmla="*/ 74 h 1100"/>
                                    <a:gd name="T8" fmla="*/ 18 w 220"/>
                                    <a:gd name="T9" fmla="*/ 52 h 1100"/>
                                    <a:gd name="T10" fmla="*/ 32 w 220"/>
                                    <a:gd name="T11" fmla="*/ 34 h 1100"/>
                                    <a:gd name="T12" fmla="*/ 40 w 220"/>
                                    <a:gd name="T13" fmla="*/ 26 h 1100"/>
                                    <a:gd name="T14" fmla="*/ 58 w 220"/>
                                    <a:gd name="T15" fmla="*/ 12 h 1100"/>
                                    <a:gd name="T16" fmla="*/ 90 w 220"/>
                                    <a:gd name="T17" fmla="*/ 2 h 1100"/>
                                    <a:gd name="T18" fmla="*/ 116 w 220"/>
                                    <a:gd name="T19" fmla="*/ 0 h 1100"/>
                                    <a:gd name="T20" fmla="*/ 144 w 220"/>
                                    <a:gd name="T21" fmla="*/ 2 h 1100"/>
                                    <a:gd name="T22" fmla="*/ 168 w 220"/>
                                    <a:gd name="T23" fmla="*/ 10 h 1100"/>
                                    <a:gd name="T24" fmla="*/ 186 w 220"/>
                                    <a:gd name="T25" fmla="*/ 24 h 1100"/>
                                    <a:gd name="T26" fmla="*/ 198 w 220"/>
                                    <a:gd name="T27" fmla="*/ 42 h 1100"/>
                                    <a:gd name="T28" fmla="*/ 208 w 220"/>
                                    <a:gd name="T29" fmla="*/ 66 h 1100"/>
                                    <a:gd name="T30" fmla="*/ 218 w 220"/>
                                    <a:gd name="T31" fmla="*/ 130 h 1100"/>
                                    <a:gd name="T32" fmla="*/ 220 w 220"/>
                                    <a:gd name="T33" fmla="*/ 168 h 1100"/>
                                    <a:gd name="T34" fmla="*/ 214 w 220"/>
                                    <a:gd name="T35" fmla="*/ 266 h 1100"/>
                                    <a:gd name="T36" fmla="*/ 184 w 220"/>
                                    <a:gd name="T37" fmla="*/ 624 h 1100"/>
                                    <a:gd name="T38" fmla="*/ 176 w 220"/>
                                    <a:gd name="T39" fmla="*/ 680 h 1100"/>
                                    <a:gd name="T40" fmla="*/ 162 w 220"/>
                                    <a:gd name="T41" fmla="*/ 722 h 1100"/>
                                    <a:gd name="T42" fmla="*/ 152 w 220"/>
                                    <a:gd name="T43" fmla="*/ 736 h 1100"/>
                                    <a:gd name="T44" fmla="*/ 140 w 220"/>
                                    <a:gd name="T45" fmla="*/ 748 h 1100"/>
                                    <a:gd name="T46" fmla="*/ 124 w 220"/>
                                    <a:gd name="T47" fmla="*/ 754 h 1100"/>
                                    <a:gd name="T48" fmla="*/ 106 w 220"/>
                                    <a:gd name="T49" fmla="*/ 756 h 1100"/>
                                    <a:gd name="T50" fmla="*/ 80 w 220"/>
                                    <a:gd name="T51" fmla="*/ 752 h 1100"/>
                                    <a:gd name="T52" fmla="*/ 66 w 220"/>
                                    <a:gd name="T53" fmla="*/ 742 h 1100"/>
                                    <a:gd name="T54" fmla="*/ 52 w 220"/>
                                    <a:gd name="T55" fmla="*/ 722 h 1100"/>
                                    <a:gd name="T56" fmla="*/ 44 w 220"/>
                                    <a:gd name="T57" fmla="*/ 704 h 1100"/>
                                    <a:gd name="T58" fmla="*/ 34 w 220"/>
                                    <a:gd name="T59" fmla="*/ 654 h 1100"/>
                                    <a:gd name="T60" fmla="*/ 30 w 220"/>
                                    <a:gd name="T61" fmla="*/ 622 h 1100"/>
                                    <a:gd name="T62" fmla="*/ 110 w 220"/>
                                    <a:gd name="T63" fmla="*/ 1100 h 1100"/>
                                    <a:gd name="T64" fmla="*/ 70 w 220"/>
                                    <a:gd name="T65" fmla="*/ 1094 h 1100"/>
                                    <a:gd name="T66" fmla="*/ 34 w 220"/>
                                    <a:gd name="T67" fmla="*/ 1072 h 1100"/>
                                    <a:gd name="T68" fmla="*/ 26 w 220"/>
                                    <a:gd name="T69" fmla="*/ 1064 h 1100"/>
                                    <a:gd name="T70" fmla="*/ 14 w 220"/>
                                    <a:gd name="T71" fmla="*/ 1046 h 1100"/>
                                    <a:gd name="T72" fmla="*/ 2 w 220"/>
                                    <a:gd name="T73" fmla="*/ 1016 h 1100"/>
                                    <a:gd name="T74" fmla="*/ 0 w 220"/>
                                    <a:gd name="T75" fmla="*/ 992 h 1100"/>
                                    <a:gd name="T76" fmla="*/ 8 w 220"/>
                                    <a:gd name="T77" fmla="*/ 950 h 1100"/>
                                    <a:gd name="T78" fmla="*/ 32 w 220"/>
                                    <a:gd name="T79" fmla="*/ 914 h 1100"/>
                                    <a:gd name="T80" fmla="*/ 48 w 220"/>
                                    <a:gd name="T81" fmla="*/ 900 h 1100"/>
                                    <a:gd name="T82" fmla="*/ 88 w 220"/>
                                    <a:gd name="T83" fmla="*/ 884 h 1100"/>
                                    <a:gd name="T84" fmla="*/ 110 w 220"/>
                                    <a:gd name="T85" fmla="*/ 882 h 1100"/>
                                    <a:gd name="T86" fmla="*/ 152 w 220"/>
                                    <a:gd name="T87" fmla="*/ 890 h 1100"/>
                                    <a:gd name="T88" fmla="*/ 188 w 220"/>
                                    <a:gd name="T89" fmla="*/ 914 h 1100"/>
                                    <a:gd name="T90" fmla="*/ 202 w 220"/>
                                    <a:gd name="T91" fmla="*/ 932 h 1100"/>
                                    <a:gd name="T92" fmla="*/ 218 w 220"/>
                                    <a:gd name="T93" fmla="*/ 970 h 1100"/>
                                    <a:gd name="T94" fmla="*/ 220 w 220"/>
                                    <a:gd name="T95" fmla="*/ 992 h 1100"/>
                                    <a:gd name="T96" fmla="*/ 212 w 220"/>
                                    <a:gd name="T97" fmla="*/ 1036 h 1100"/>
                                    <a:gd name="T98" fmla="*/ 202 w 220"/>
                                    <a:gd name="T99" fmla="*/ 1056 h 1100"/>
                                    <a:gd name="T100" fmla="*/ 186 w 220"/>
                                    <a:gd name="T101" fmla="*/ 1072 h 1100"/>
                                    <a:gd name="T102" fmla="*/ 170 w 220"/>
                                    <a:gd name="T103" fmla="*/ 1084 h 1100"/>
                                    <a:gd name="T104" fmla="*/ 132 w 220"/>
                                    <a:gd name="T105" fmla="*/ 1098 h 1100"/>
                                    <a:gd name="T106" fmla="*/ 110 w 220"/>
                                    <a:gd name="T107" fmla="*/ 1100 h 1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20" h="1100">
                                      <a:moveTo>
                                        <a:pt x="30" y="622"/>
                                      </a:moveTo>
                                      <a:lnTo>
                                        <a:pt x="8" y="274"/>
                                      </a:lnTo>
                                      <a:lnTo>
                                        <a:pt x="8" y="274"/>
                                      </a:lnTo>
                                      <a:lnTo>
                                        <a:pt x="2" y="186"/>
                                      </a:lnTo>
                                      <a:lnTo>
                                        <a:pt x="0" y="128"/>
                                      </a:lnTo>
                                      <a:lnTo>
                                        <a:pt x="0" y="128"/>
                                      </a:lnTo>
                                      <a:lnTo>
                                        <a:pt x="2" y="100"/>
                                      </a:lnTo>
                                      <a:lnTo>
                                        <a:pt x="8" y="74"/>
                                      </a:lnTo>
                                      <a:lnTo>
                                        <a:pt x="12" y="62"/>
                                      </a:lnTo>
                                      <a:lnTo>
                                        <a:pt x="18" y="52"/>
                                      </a:lnTo>
                                      <a:lnTo>
                                        <a:pt x="24" y="42"/>
                                      </a:lnTo>
                                      <a:lnTo>
                                        <a:pt x="32" y="34"/>
                                      </a:lnTo>
                                      <a:lnTo>
                                        <a:pt x="32" y="34"/>
                                      </a:lnTo>
                                      <a:lnTo>
                                        <a:pt x="40" y="26"/>
                                      </a:lnTo>
                                      <a:lnTo>
                                        <a:pt x="50" y="18"/>
                                      </a:lnTo>
                                      <a:lnTo>
                                        <a:pt x="58" y="12"/>
                                      </a:lnTo>
                                      <a:lnTo>
                                        <a:pt x="68" y="8"/>
                                      </a:lnTo>
                                      <a:lnTo>
                                        <a:pt x="90" y="2"/>
                                      </a:lnTo>
                                      <a:lnTo>
                                        <a:pt x="116" y="0"/>
                                      </a:lnTo>
                                      <a:lnTo>
                                        <a:pt x="116" y="0"/>
                                      </a:lnTo>
                                      <a:lnTo>
                                        <a:pt x="130" y="0"/>
                                      </a:lnTo>
                                      <a:lnTo>
                                        <a:pt x="144" y="2"/>
                                      </a:lnTo>
                                      <a:lnTo>
                                        <a:pt x="156" y="6"/>
                                      </a:lnTo>
                                      <a:lnTo>
                                        <a:pt x="168" y="10"/>
                                      </a:lnTo>
                                      <a:lnTo>
                                        <a:pt x="176" y="16"/>
                                      </a:lnTo>
                                      <a:lnTo>
                                        <a:pt x="186" y="24"/>
                                      </a:lnTo>
                                      <a:lnTo>
                                        <a:pt x="192" y="32"/>
                                      </a:lnTo>
                                      <a:lnTo>
                                        <a:pt x="198" y="42"/>
                                      </a:lnTo>
                                      <a:lnTo>
                                        <a:pt x="198" y="42"/>
                                      </a:lnTo>
                                      <a:lnTo>
                                        <a:pt x="208" y="66"/>
                                      </a:lnTo>
                                      <a:lnTo>
                                        <a:pt x="214" y="96"/>
                                      </a:lnTo>
                                      <a:lnTo>
                                        <a:pt x="218" y="130"/>
                                      </a:lnTo>
                                      <a:lnTo>
                                        <a:pt x="220" y="168"/>
                                      </a:lnTo>
                                      <a:lnTo>
                                        <a:pt x="220" y="168"/>
                                      </a:lnTo>
                                      <a:lnTo>
                                        <a:pt x="218" y="216"/>
                                      </a:lnTo>
                                      <a:lnTo>
                                        <a:pt x="214" y="266"/>
                                      </a:lnTo>
                                      <a:lnTo>
                                        <a:pt x="184" y="624"/>
                                      </a:lnTo>
                                      <a:lnTo>
                                        <a:pt x="184" y="624"/>
                                      </a:lnTo>
                                      <a:lnTo>
                                        <a:pt x="180" y="654"/>
                                      </a:lnTo>
                                      <a:lnTo>
                                        <a:pt x="176" y="680"/>
                                      </a:lnTo>
                                      <a:lnTo>
                                        <a:pt x="170" y="702"/>
                                      </a:lnTo>
                                      <a:lnTo>
                                        <a:pt x="162" y="722"/>
                                      </a:lnTo>
                                      <a:lnTo>
                                        <a:pt x="162" y="722"/>
                                      </a:lnTo>
                                      <a:lnTo>
                                        <a:pt x="152" y="736"/>
                                      </a:lnTo>
                                      <a:lnTo>
                                        <a:pt x="146" y="742"/>
                                      </a:lnTo>
                                      <a:lnTo>
                                        <a:pt x="140" y="748"/>
                                      </a:lnTo>
                                      <a:lnTo>
                                        <a:pt x="132" y="750"/>
                                      </a:lnTo>
                                      <a:lnTo>
                                        <a:pt x="124" y="754"/>
                                      </a:lnTo>
                                      <a:lnTo>
                                        <a:pt x="106" y="756"/>
                                      </a:lnTo>
                                      <a:lnTo>
                                        <a:pt x="106" y="756"/>
                                      </a:lnTo>
                                      <a:lnTo>
                                        <a:pt x="88" y="754"/>
                                      </a:lnTo>
                                      <a:lnTo>
                                        <a:pt x="80" y="752"/>
                                      </a:lnTo>
                                      <a:lnTo>
                                        <a:pt x="74" y="748"/>
                                      </a:lnTo>
                                      <a:lnTo>
                                        <a:pt x="66" y="742"/>
                                      </a:lnTo>
                                      <a:lnTo>
                                        <a:pt x="62" y="738"/>
                                      </a:lnTo>
                                      <a:lnTo>
                                        <a:pt x="52" y="722"/>
                                      </a:lnTo>
                                      <a:lnTo>
                                        <a:pt x="52" y="722"/>
                                      </a:lnTo>
                                      <a:lnTo>
                                        <a:pt x="44" y="704"/>
                                      </a:lnTo>
                                      <a:lnTo>
                                        <a:pt x="38" y="680"/>
                                      </a:lnTo>
                                      <a:lnTo>
                                        <a:pt x="34" y="654"/>
                                      </a:lnTo>
                                      <a:lnTo>
                                        <a:pt x="30" y="622"/>
                                      </a:lnTo>
                                      <a:lnTo>
                                        <a:pt x="30" y="622"/>
                                      </a:lnTo>
                                      <a:close/>
                                      <a:moveTo>
                                        <a:pt x="110" y="1100"/>
                                      </a:moveTo>
                                      <a:lnTo>
                                        <a:pt x="110" y="1100"/>
                                      </a:lnTo>
                                      <a:lnTo>
                                        <a:pt x="90" y="1098"/>
                                      </a:lnTo>
                                      <a:lnTo>
                                        <a:pt x="70" y="1094"/>
                                      </a:lnTo>
                                      <a:lnTo>
                                        <a:pt x="50" y="1084"/>
                                      </a:lnTo>
                                      <a:lnTo>
                                        <a:pt x="34" y="1072"/>
                                      </a:lnTo>
                                      <a:lnTo>
                                        <a:pt x="34" y="1072"/>
                                      </a:lnTo>
                                      <a:lnTo>
                                        <a:pt x="26" y="1064"/>
                                      </a:lnTo>
                                      <a:lnTo>
                                        <a:pt x="20" y="1056"/>
                                      </a:lnTo>
                                      <a:lnTo>
                                        <a:pt x="14" y="1046"/>
                                      </a:lnTo>
                                      <a:lnTo>
                                        <a:pt x="8" y="1038"/>
                                      </a:lnTo>
                                      <a:lnTo>
                                        <a:pt x="2" y="1016"/>
                                      </a:lnTo>
                                      <a:lnTo>
                                        <a:pt x="0" y="992"/>
                                      </a:lnTo>
                                      <a:lnTo>
                                        <a:pt x="0" y="992"/>
                                      </a:lnTo>
                                      <a:lnTo>
                                        <a:pt x="2" y="970"/>
                                      </a:lnTo>
                                      <a:lnTo>
                                        <a:pt x="8" y="950"/>
                                      </a:lnTo>
                                      <a:lnTo>
                                        <a:pt x="18" y="932"/>
                                      </a:lnTo>
                                      <a:lnTo>
                                        <a:pt x="32" y="914"/>
                                      </a:lnTo>
                                      <a:lnTo>
                                        <a:pt x="32" y="914"/>
                                      </a:lnTo>
                                      <a:lnTo>
                                        <a:pt x="48" y="900"/>
                                      </a:lnTo>
                                      <a:lnTo>
                                        <a:pt x="68" y="890"/>
                                      </a:lnTo>
                                      <a:lnTo>
                                        <a:pt x="88" y="884"/>
                                      </a:lnTo>
                                      <a:lnTo>
                                        <a:pt x="110" y="882"/>
                                      </a:lnTo>
                                      <a:lnTo>
                                        <a:pt x="110" y="882"/>
                                      </a:lnTo>
                                      <a:lnTo>
                                        <a:pt x="132" y="884"/>
                                      </a:lnTo>
                                      <a:lnTo>
                                        <a:pt x="152" y="890"/>
                                      </a:lnTo>
                                      <a:lnTo>
                                        <a:pt x="170" y="900"/>
                                      </a:lnTo>
                                      <a:lnTo>
                                        <a:pt x="188" y="914"/>
                                      </a:lnTo>
                                      <a:lnTo>
                                        <a:pt x="188" y="914"/>
                                      </a:lnTo>
                                      <a:lnTo>
                                        <a:pt x="202" y="932"/>
                                      </a:lnTo>
                                      <a:lnTo>
                                        <a:pt x="212" y="950"/>
                                      </a:lnTo>
                                      <a:lnTo>
                                        <a:pt x="218" y="970"/>
                                      </a:lnTo>
                                      <a:lnTo>
                                        <a:pt x="220" y="992"/>
                                      </a:lnTo>
                                      <a:lnTo>
                                        <a:pt x="220" y="992"/>
                                      </a:lnTo>
                                      <a:lnTo>
                                        <a:pt x="218" y="1016"/>
                                      </a:lnTo>
                                      <a:lnTo>
                                        <a:pt x="212" y="1036"/>
                                      </a:lnTo>
                                      <a:lnTo>
                                        <a:pt x="206" y="1046"/>
                                      </a:lnTo>
                                      <a:lnTo>
                                        <a:pt x="202" y="1056"/>
                                      </a:lnTo>
                                      <a:lnTo>
                                        <a:pt x="194" y="1064"/>
                                      </a:lnTo>
                                      <a:lnTo>
                                        <a:pt x="186" y="1072"/>
                                      </a:lnTo>
                                      <a:lnTo>
                                        <a:pt x="186" y="1072"/>
                                      </a:lnTo>
                                      <a:lnTo>
                                        <a:pt x="170" y="1084"/>
                                      </a:lnTo>
                                      <a:lnTo>
                                        <a:pt x="152" y="1094"/>
                                      </a:lnTo>
                                      <a:lnTo>
                                        <a:pt x="132" y="1098"/>
                                      </a:lnTo>
                                      <a:lnTo>
                                        <a:pt x="110" y="1100"/>
                                      </a:lnTo>
                                      <a:lnTo>
                                        <a:pt x="110" y="1100"/>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5DB3751" id="Group 41" o:spid="_x0000_s1026" alt="Critical Tip" style="position:absolute;margin-left:-.25pt;margin-top:5.2pt;width:22.4pt;height:22.4pt;z-index:251702272;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">
                      <v:shape id="Freeform 31"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32" o:spid="_x0000_s1028" style="position:absolute;left:694;top:266;width:213;height:1067;visibility:visible;mso-wrap-style:square;v-text-anchor:top" coordsize="220,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" path="m30,622l8,274r,l2,186,,128r,l2,100,8,74,12,62,18,52,24,42r8,-8l32,34r8,-8l50,18r8,-6l68,8,90,2,116,r,l130,r14,2l156,6r12,4l176,16r10,8l192,32r6,10l198,42r10,24l214,96r4,34l220,168r,l218,216r-4,50l184,624r,l180,654r-4,26l170,702r-8,20l162,722r-10,14l146,742r-6,6l132,750r-8,4l106,756r,l88,754r-8,-2l74,748r-8,-6l62,738,52,722r,l44,704,38,680,34,654,30,622r,xm110,1100r,l90,1098r-20,-4l50,1084,34,1072r,l26,1064r-6,-8l14,1046r-6,-8l2,1016,,992r,l2,970,8,950,18,932,32,914r,l48,900,68,890r20,-6l110,882r,l132,884r20,6l170,900r18,14l188,914r14,18l212,950r6,20l220,992r,l218,1016r-6,20l206,1046r-4,10l194,1064r-8,8l186,1072r-16,12l152,1094r-20,4l110,1100r,xe" stroked="f">
                        <v:path arrowok="t" o:connecttype="custom" o:connectlocs="8,266;2,180;0,124;8,72;17,50;31,33;39,25;56,12;87,2;112,0;139,2;163,10;180,23;192,41;201,64;211,126;213,163;207,258;178,605;170,660;157,700;147,714;136,726;120,731;103,733;77,729;64,720;50,700;43,683;33,634;29,603;107,1067;68,1061;33,1040;25,1032;14,1015;2,986;0,962;8,922;31,887;46,873;85,857;107,856;147,863;182,887;196,904;211,941;213,962;205,1005;196,1024;180,1040;165,1051;128,1065;107,1067" o:connectangles="0,0,0,0,0,0,0,0,0,0,0,0,0,0,0,0,0,0,0,0,0,0,0,0,0,0,0,0,0,0,0,0,0,0,0,0,0,0,0,0,0,0,0,0,0,0,0,0,0,0,0,0,0,0"/>
                        <o:lock v:ext="edit" aspectratio="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Marking a section of the patient's chart as reviewed is similar to initialing the paper chart. The chart is updated to indicate that you last reviewed the information, and the date and time appear.</w:t>
            </w:r>
          </w:p>
        </w:tc>
      </w:tr>
    </w:tbl>
    <w:p/>
    <w:p>
      <w:pPr>
        <w:pStyle w:val="Heading3"/>
      </w:pPr>
      <w:bookmarkStart w:id="108" w:name="_Toc241400108"/>
      <w:r>
        <w:t>Update a Patient's Current Medications</w:t>
      </w:r>
      <w:bookmarkEnd w:id="108"/>
    </w:p>
    <w:p>
      <w:pPr>
        <w:pStyle w:val="ListParagraph"/>
        <w:keepNext/>
        <w:numPr>
          <w:ilvl w:val="0"/>
          <w:numId w:val="10"/>
        </w:numPr>
      </w:pPr>
      <w:r>
        <w:rPr/>
        <w:t xml:space="preserve">Click the Med Review section.</w:t>
      </w:r>
    </w:p>
    <w:p>
      <w:pPr>
        <w:ind w:left="720"/>
      </w:pPr>
      <w:r>
        <w:rPr>
          <w:highlight w:val="yellow"/>
        </w:rPr>
        <w:t xml:space="preserve">[Screenshot: Med Review section]</w:t>
      </w:r>
    </w:p>
    <w:p>
      <w:pPr>
        <w:pStyle w:val="ListParagraph"/>
        <w:numPr>
          <w:ilvl w:val="0"/>
          <w:numId w:val="10"/>
        </w:numPr>
      </w:pPr>
      <w:r>
        <w:rPr/>
        <w:t xml:space="preserve">Select or clear the Taking? check box to indicate whether the patient is currently taking a medication.</w:t>
      </w:r>
    </w:p>
    <w:p>
      <w:pPr>
        <w:pStyle w:val="ListParagraph"/>
        <w:keepNext/>
        <w:numPr>
          <w:ilvl w:val="0"/>
          <w:numId w:val="10"/>
        </w:numPr>
      </w:pPr>
      <w:r>
        <w:rPr/>
        <w:t xml:space="preserve">To flag a medication for removal that the patient is no longer taking, hover your mouse over the medication and click the </w:t>
      </w:r>
      <w:r>
        <w:rPr>
          <w:highlight w:val="yellow"/>
        </w:rPr>
        <w:t xml:space="preserve">[icon: red X]</w:t>
      </w:r>
      <w:r>
        <w:rPr/>
        <w:t xml:space="preserve"> that appears on the right.</w:t>
      </w:r>
    </w:p>
    <w:p>
      <w:pPr>
        <w:ind w:left="720"/>
      </w:pPr>
      <w:r>
        <w:rPr>
          <w:highlight w:val="yellow"/>
        </w:rPr>
        <w:t xml:space="preserve">[Screenshot: Med Review section with the red X on a medication]</w:t>
      </w:r>
    </w:p>
    <w:p>
      <w:pPr>
        <w:pStyle w:val="ListParagraph"/>
        <w:numPr>
          <w:ilvl w:val="0"/>
          <w:numId w:val="10"/>
        </w:numPr>
      </w:pPr>
      <w:r>
        <w:rPr/>
        <w:t xml:space="preserve">The </w:t>
      </w:r>
      <w:r>
        <w:rPr>
          <w:b/>
          <w:bCs/>
        </w:rPr>
        <w:t xml:space="preserve">Remove Order</w:t>
      </w:r>
      <w:r>
        <w:rPr/>
        <w:t xml:space="preserve"> window opens. Confirm the </w:t>
      </w:r>
      <w:r>
        <w:rPr>
          <w:b/>
          <w:bCs/>
        </w:rPr>
        <w:t xml:space="preserve">Flag for removal</w:t>
      </w:r>
      <w:r>
        <w:rPr/>
        <w:t xml:space="preserve"> button is highlighted and click </w:t>
      </w:r>
      <w:r>
        <w:rPr>
          <w:b/>
          <w:bCs/>
        </w:rPr>
        <w:t xml:space="preserve">Accept</w:t>
      </w:r>
      <w:r>
        <w:rPr/>
        <w:t xml:space="preserve">.</w:t>
      </w:r>
    </w:p>
    <w:p/>
    <w:p>
      <w:pPr>
        <w:pStyle w:val="Heading3"/>
      </w:pPr>
      <w:bookmarkStart w:id="109" w:name="_Toc241400109"/>
      <w:r>
        <w:t>Add a Patient-Reported Medication</w:t>
      </w:r>
      <w:bookmarkEnd w:id="109"/>
    </w:p>
    <w:p>
      <w:pPr>
        <w:pStyle w:val="ListParagraph"/>
        <w:numPr>
          <w:ilvl w:val="0"/>
          <w:numId w:val="11"/>
        </w:numPr>
      </w:pPr>
      <w:r>
        <w:rPr/>
        <w:t xml:space="preserve">In the </w:t>
      </w:r>
      <w:r>
        <w:rPr>
          <w:b/>
          <w:bCs/>
        </w:rPr>
        <w:t xml:space="preserve">Med Review</w:t>
      </w:r>
      <w:r>
        <w:rPr/>
        <w:t xml:space="preserve"> section, click in the </w:t>
      </w:r>
      <w:r>
        <w:rPr>
          <w:b/>
          <w:bCs/>
        </w:rPr>
        <w:t xml:space="preserve">Add Medication</w:t>
      </w:r>
      <w:r>
        <w:rPr/>
        <w:t xml:space="preserve"> search field, enter part of the medication's name and press </w:t>
      </w:r>
      <w:r>
        <w:rPr>
          <w:b/>
          <w:bCs/>
        </w:rPr>
        <w:t xml:space="preserve">Enter</w:t>
      </w:r>
      <w:r>
        <w:rPr/>
        <w:t xml:space="preserve">. A list of matching medications appears.</w:t>
      </w:r>
    </w:p>
    <w:p>
      <w:pPr>
        <w:pStyle w:val="ListParagraph"/>
        <w:numPr>
          <w:ilvl w:val="0"/>
          <w:numId w:val="11"/>
        </w:numPr>
      </w:pPr>
      <w:r>
        <w:rPr/>
        <w:t xml:space="preserve">Double-click the appropriate medication.</w:t>
      </w:r>
    </w:p>
    <w:p>
      <w:pPr>
        <w:pStyle w:val="ListParagraph"/>
        <w:numPr>
          <w:ilvl w:val="0"/>
          <w:numId w:val="11"/>
        </w:numPr>
      </w:pPr>
      <w:r>
        <w:rPr/>
        <w:t xml:space="preserve">Enter information about the medication, such as the dose, when the patient started taking it, and the frequency. Click </w:t>
      </w:r>
      <w:r>
        <w:rPr>
          <w:b/>
          <w:bCs/>
        </w:rPr>
        <w:t xml:space="preserve">Accept</w:t>
      </w:r>
      <w:r>
        <w:rPr/>
        <w:t xml:space="preserve">.</w:t>
      </w:r>
    </w:p>
    <w:p>
      <w:pPr>
        <w:pStyle w:val="ListParagraph"/>
        <w:numPr>
          <w:ilvl w:val="0"/>
          <w:numId w:val="11"/>
        </w:numPr>
      </w:pPr>
      <w:r>
        <w:rPr/>
        <w:t xml:space="preserve">When you have finished reviewing and updating the patient's medications, click </w:t>
      </w:r>
      <w:r>
        <w:rPr>
          <w:highlight w:val="yellow"/>
        </w:rPr>
        <w:t xml:space="preserve">[icon]</w:t>
      </w:r>
      <w:r>
        <w:rPr/>
        <w:t xml:space="preserve"> Mark as Reviewed.</w:t>
      </w:r>
    </w:p>
    <w:p/>
    <w:p>
      <w:pPr>
        <w:pStyle w:val="Heading3"/>
      </w:pPr>
      <w:bookmarkStart w:id="110" w:name="_Toc241400110"/>
      <w:r>
        <w:t>Verify the Patient's Pharmacy</w:t>
      </w:r>
      <w:bookmarkEnd w:id="110"/>
    </w:p>
    <w:p>
      <w:pPr>
        <w:pStyle w:val="ListParagraph"/>
        <w:numPr>
          <w:ilvl w:val="0"/>
          <w:numId w:val="12"/>
        </w:numPr>
      </w:pPr>
      <w:r>
        <w:rPr/>
        <w:t xml:space="preserve">Ask the patient if the pharmacy listed in the </w:t>
      </w:r>
      <w:r>
        <w:rPr>
          <w:b/>
          <w:bCs/>
        </w:rPr>
        <w:t xml:space="preserve">Med Review</w:t>
      </w:r>
      <w:r>
        <w:rPr/>
        <w:t xml:space="preserve"> section is correct.</w:t>
      </w:r>
    </w:p>
    <w:p>
      <w:pPr>
        <w:pStyle w:val="ListParagraph"/>
        <w:keepNext/>
        <w:numPr>
          <w:ilvl w:val="0"/>
          <w:numId w:val="12"/>
        </w:numPr>
      </w:pPr>
      <w:r>
        <w:rPr/>
        <w:t xml:space="preserve">To change the pharmacy, click the </w:t>
      </w:r>
      <w:r>
        <w:rPr>
          <w:b/>
          <w:bCs/>
        </w:rPr>
        <w:t xml:space="preserve">pharmacy name</w:t>
      </w:r>
      <w:r>
        <w:rPr/>
        <w:t xml:space="preserve">.</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8642"/>
      </w:tblGrid>
      <w:tr w:rsidR="00F069D6" w:rsidRPr="00537AFE" w:rsidTr="00A459EA">
        <w:trPr>
          <w:trHeight w:val="548"/>
        </w:trPr>
        <w:tc>
          <w:tcPr>
            <w:tcW w:w="630" w:type="dxa"/>
          </w:tcPr>
          <w:p w:rsidR="00F069D6" w:rsidRPr="00537AFE" w:rsidRDefault="00F069D6"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995081" behindDoc="0" locked="0" layoutInCell="1" allowOverlap="1" wp14:anchorId="3F582307" wp14:editId="6320AE52">
                      <wp:simplePos x="0" y="0"/>
                      <wp:positionH relativeFrom="column">
                        <wp:posOffset>-3175</wp:posOffset>
                      </wp:positionH>
                      <wp:positionV relativeFrom="paragraph">
                        <wp:posOffset>66040</wp:posOffset>
                      </wp:positionV>
                      <wp:extent cx="284480" cy="284480"/>
                      <wp:effectExtent l="0" t="0" r="1270" b="1270"/>
                      <wp:wrapNone/>
                      <wp:docPr id="5005" name="Group 5005" descr="Critical 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480" cy="284480"/>
                                <a:chOff x="0" y="0"/>
                                <a:chExt cx="1600" cy="1600"/>
                              </a:xfrm>
                            </wpg:grpSpPr>
                            <wps:wsp>
                              <wps:cNvPr id="42" name="Freeform 31"/>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3" name="Freeform 32"/>
                              <wps:cNvSpPr>
                                <a:spLocks noChangeAspect="1" noEditPoints="1"/>
                              </wps:cNvSpPr>
                              <wps:spPr bwMode="auto">
                                <a:xfrm>
                                  <a:off x="694" y="266"/>
                                  <a:ext cx="213" cy="1067"/>
                                </a:xfrm>
                                <a:custGeom>
                                  <a:avLst/>
                                  <a:gdLst>
                                    <a:gd name="T0" fmla="*/ 8 w 220"/>
                                    <a:gd name="T1" fmla="*/ 274 h 1100"/>
                                    <a:gd name="T2" fmla="*/ 2 w 220"/>
                                    <a:gd name="T3" fmla="*/ 186 h 1100"/>
                                    <a:gd name="T4" fmla="*/ 0 w 220"/>
                                    <a:gd name="T5" fmla="*/ 128 h 1100"/>
                                    <a:gd name="T6" fmla="*/ 8 w 220"/>
                                    <a:gd name="T7" fmla="*/ 74 h 1100"/>
                                    <a:gd name="T8" fmla="*/ 18 w 220"/>
                                    <a:gd name="T9" fmla="*/ 52 h 1100"/>
                                    <a:gd name="T10" fmla="*/ 32 w 220"/>
                                    <a:gd name="T11" fmla="*/ 34 h 1100"/>
                                    <a:gd name="T12" fmla="*/ 40 w 220"/>
                                    <a:gd name="T13" fmla="*/ 26 h 1100"/>
                                    <a:gd name="T14" fmla="*/ 58 w 220"/>
                                    <a:gd name="T15" fmla="*/ 12 h 1100"/>
                                    <a:gd name="T16" fmla="*/ 90 w 220"/>
                                    <a:gd name="T17" fmla="*/ 2 h 1100"/>
                                    <a:gd name="T18" fmla="*/ 116 w 220"/>
                                    <a:gd name="T19" fmla="*/ 0 h 1100"/>
                                    <a:gd name="T20" fmla="*/ 144 w 220"/>
                                    <a:gd name="T21" fmla="*/ 2 h 1100"/>
                                    <a:gd name="T22" fmla="*/ 168 w 220"/>
                                    <a:gd name="T23" fmla="*/ 10 h 1100"/>
                                    <a:gd name="T24" fmla="*/ 186 w 220"/>
                                    <a:gd name="T25" fmla="*/ 24 h 1100"/>
                                    <a:gd name="T26" fmla="*/ 198 w 220"/>
                                    <a:gd name="T27" fmla="*/ 42 h 1100"/>
                                    <a:gd name="T28" fmla="*/ 208 w 220"/>
                                    <a:gd name="T29" fmla="*/ 66 h 1100"/>
                                    <a:gd name="T30" fmla="*/ 218 w 220"/>
                                    <a:gd name="T31" fmla="*/ 130 h 1100"/>
                                    <a:gd name="T32" fmla="*/ 220 w 220"/>
                                    <a:gd name="T33" fmla="*/ 168 h 1100"/>
                                    <a:gd name="T34" fmla="*/ 214 w 220"/>
                                    <a:gd name="T35" fmla="*/ 266 h 1100"/>
                                    <a:gd name="T36" fmla="*/ 184 w 220"/>
                                    <a:gd name="T37" fmla="*/ 624 h 1100"/>
                                    <a:gd name="T38" fmla="*/ 176 w 220"/>
                                    <a:gd name="T39" fmla="*/ 680 h 1100"/>
                                    <a:gd name="T40" fmla="*/ 162 w 220"/>
                                    <a:gd name="T41" fmla="*/ 722 h 1100"/>
                                    <a:gd name="T42" fmla="*/ 152 w 220"/>
                                    <a:gd name="T43" fmla="*/ 736 h 1100"/>
                                    <a:gd name="T44" fmla="*/ 140 w 220"/>
                                    <a:gd name="T45" fmla="*/ 748 h 1100"/>
                                    <a:gd name="T46" fmla="*/ 124 w 220"/>
                                    <a:gd name="T47" fmla="*/ 754 h 1100"/>
                                    <a:gd name="T48" fmla="*/ 106 w 220"/>
                                    <a:gd name="T49" fmla="*/ 756 h 1100"/>
                                    <a:gd name="T50" fmla="*/ 80 w 220"/>
                                    <a:gd name="T51" fmla="*/ 752 h 1100"/>
                                    <a:gd name="T52" fmla="*/ 66 w 220"/>
                                    <a:gd name="T53" fmla="*/ 742 h 1100"/>
                                    <a:gd name="T54" fmla="*/ 52 w 220"/>
                                    <a:gd name="T55" fmla="*/ 722 h 1100"/>
                                    <a:gd name="T56" fmla="*/ 44 w 220"/>
                                    <a:gd name="T57" fmla="*/ 704 h 1100"/>
                                    <a:gd name="T58" fmla="*/ 34 w 220"/>
                                    <a:gd name="T59" fmla="*/ 654 h 1100"/>
                                    <a:gd name="T60" fmla="*/ 30 w 220"/>
                                    <a:gd name="T61" fmla="*/ 622 h 1100"/>
                                    <a:gd name="T62" fmla="*/ 110 w 220"/>
                                    <a:gd name="T63" fmla="*/ 1100 h 1100"/>
                                    <a:gd name="T64" fmla="*/ 70 w 220"/>
                                    <a:gd name="T65" fmla="*/ 1094 h 1100"/>
                                    <a:gd name="T66" fmla="*/ 34 w 220"/>
                                    <a:gd name="T67" fmla="*/ 1072 h 1100"/>
                                    <a:gd name="T68" fmla="*/ 26 w 220"/>
                                    <a:gd name="T69" fmla="*/ 1064 h 1100"/>
                                    <a:gd name="T70" fmla="*/ 14 w 220"/>
                                    <a:gd name="T71" fmla="*/ 1046 h 1100"/>
                                    <a:gd name="T72" fmla="*/ 2 w 220"/>
                                    <a:gd name="T73" fmla="*/ 1016 h 1100"/>
                                    <a:gd name="T74" fmla="*/ 0 w 220"/>
                                    <a:gd name="T75" fmla="*/ 992 h 1100"/>
                                    <a:gd name="T76" fmla="*/ 8 w 220"/>
                                    <a:gd name="T77" fmla="*/ 950 h 1100"/>
                                    <a:gd name="T78" fmla="*/ 32 w 220"/>
                                    <a:gd name="T79" fmla="*/ 914 h 1100"/>
                                    <a:gd name="T80" fmla="*/ 48 w 220"/>
                                    <a:gd name="T81" fmla="*/ 900 h 1100"/>
                                    <a:gd name="T82" fmla="*/ 88 w 220"/>
                                    <a:gd name="T83" fmla="*/ 884 h 1100"/>
                                    <a:gd name="T84" fmla="*/ 110 w 220"/>
                                    <a:gd name="T85" fmla="*/ 882 h 1100"/>
                                    <a:gd name="T86" fmla="*/ 152 w 220"/>
                                    <a:gd name="T87" fmla="*/ 890 h 1100"/>
                                    <a:gd name="T88" fmla="*/ 188 w 220"/>
                                    <a:gd name="T89" fmla="*/ 914 h 1100"/>
                                    <a:gd name="T90" fmla="*/ 202 w 220"/>
                                    <a:gd name="T91" fmla="*/ 932 h 1100"/>
                                    <a:gd name="T92" fmla="*/ 218 w 220"/>
                                    <a:gd name="T93" fmla="*/ 970 h 1100"/>
                                    <a:gd name="T94" fmla="*/ 220 w 220"/>
                                    <a:gd name="T95" fmla="*/ 992 h 1100"/>
                                    <a:gd name="T96" fmla="*/ 212 w 220"/>
                                    <a:gd name="T97" fmla="*/ 1036 h 1100"/>
                                    <a:gd name="T98" fmla="*/ 202 w 220"/>
                                    <a:gd name="T99" fmla="*/ 1056 h 1100"/>
                                    <a:gd name="T100" fmla="*/ 186 w 220"/>
                                    <a:gd name="T101" fmla="*/ 1072 h 1100"/>
                                    <a:gd name="T102" fmla="*/ 170 w 220"/>
                                    <a:gd name="T103" fmla="*/ 1084 h 1100"/>
                                    <a:gd name="T104" fmla="*/ 132 w 220"/>
                                    <a:gd name="T105" fmla="*/ 1098 h 1100"/>
                                    <a:gd name="T106" fmla="*/ 110 w 220"/>
                                    <a:gd name="T107" fmla="*/ 1100 h 1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20" h="1100">
                                      <a:moveTo>
                                        <a:pt x="30" y="622"/>
                                      </a:moveTo>
                                      <a:lnTo>
                                        <a:pt x="8" y="274"/>
                                      </a:lnTo>
                                      <a:lnTo>
                                        <a:pt x="8" y="274"/>
                                      </a:lnTo>
                                      <a:lnTo>
                                        <a:pt x="2" y="186"/>
                                      </a:lnTo>
                                      <a:lnTo>
                                        <a:pt x="0" y="128"/>
                                      </a:lnTo>
                                      <a:lnTo>
                                        <a:pt x="0" y="128"/>
                                      </a:lnTo>
                                      <a:lnTo>
                                        <a:pt x="2" y="100"/>
                                      </a:lnTo>
                                      <a:lnTo>
                                        <a:pt x="8" y="74"/>
                                      </a:lnTo>
                                      <a:lnTo>
                                        <a:pt x="12" y="62"/>
                                      </a:lnTo>
                                      <a:lnTo>
                                        <a:pt x="18" y="52"/>
                                      </a:lnTo>
                                      <a:lnTo>
                                        <a:pt x="24" y="42"/>
                                      </a:lnTo>
                                      <a:lnTo>
                                        <a:pt x="32" y="34"/>
                                      </a:lnTo>
                                      <a:lnTo>
                                        <a:pt x="32" y="34"/>
                                      </a:lnTo>
                                      <a:lnTo>
                                        <a:pt x="40" y="26"/>
                                      </a:lnTo>
                                      <a:lnTo>
                                        <a:pt x="50" y="18"/>
                                      </a:lnTo>
                                      <a:lnTo>
                                        <a:pt x="58" y="12"/>
                                      </a:lnTo>
                                      <a:lnTo>
                                        <a:pt x="68" y="8"/>
                                      </a:lnTo>
                                      <a:lnTo>
                                        <a:pt x="90" y="2"/>
                                      </a:lnTo>
                                      <a:lnTo>
                                        <a:pt x="116" y="0"/>
                                      </a:lnTo>
                                      <a:lnTo>
                                        <a:pt x="116" y="0"/>
                                      </a:lnTo>
                                      <a:lnTo>
                                        <a:pt x="130" y="0"/>
                                      </a:lnTo>
                                      <a:lnTo>
                                        <a:pt x="144" y="2"/>
                                      </a:lnTo>
                                      <a:lnTo>
                                        <a:pt x="156" y="6"/>
                                      </a:lnTo>
                                      <a:lnTo>
                                        <a:pt x="168" y="10"/>
                                      </a:lnTo>
                                      <a:lnTo>
                                        <a:pt x="176" y="16"/>
                                      </a:lnTo>
                                      <a:lnTo>
                                        <a:pt x="186" y="24"/>
                                      </a:lnTo>
                                      <a:lnTo>
                                        <a:pt x="192" y="32"/>
                                      </a:lnTo>
                                      <a:lnTo>
                                        <a:pt x="198" y="42"/>
                                      </a:lnTo>
                                      <a:lnTo>
                                        <a:pt x="198" y="42"/>
                                      </a:lnTo>
                                      <a:lnTo>
                                        <a:pt x="208" y="66"/>
                                      </a:lnTo>
                                      <a:lnTo>
                                        <a:pt x="214" y="96"/>
                                      </a:lnTo>
                                      <a:lnTo>
                                        <a:pt x="218" y="130"/>
                                      </a:lnTo>
                                      <a:lnTo>
                                        <a:pt x="220" y="168"/>
                                      </a:lnTo>
                                      <a:lnTo>
                                        <a:pt x="220" y="168"/>
                                      </a:lnTo>
                                      <a:lnTo>
                                        <a:pt x="218" y="216"/>
                                      </a:lnTo>
                                      <a:lnTo>
                                        <a:pt x="214" y="266"/>
                                      </a:lnTo>
                                      <a:lnTo>
                                        <a:pt x="184" y="624"/>
                                      </a:lnTo>
                                      <a:lnTo>
                                        <a:pt x="184" y="624"/>
                                      </a:lnTo>
                                      <a:lnTo>
                                        <a:pt x="180" y="654"/>
                                      </a:lnTo>
                                      <a:lnTo>
                                        <a:pt x="176" y="680"/>
                                      </a:lnTo>
                                      <a:lnTo>
                                        <a:pt x="170" y="702"/>
                                      </a:lnTo>
                                      <a:lnTo>
                                        <a:pt x="162" y="722"/>
                                      </a:lnTo>
                                      <a:lnTo>
                                        <a:pt x="162" y="722"/>
                                      </a:lnTo>
                                      <a:lnTo>
                                        <a:pt x="152" y="736"/>
                                      </a:lnTo>
                                      <a:lnTo>
                                        <a:pt x="146" y="742"/>
                                      </a:lnTo>
                                      <a:lnTo>
                                        <a:pt x="140" y="748"/>
                                      </a:lnTo>
                                      <a:lnTo>
                                        <a:pt x="132" y="750"/>
                                      </a:lnTo>
                                      <a:lnTo>
                                        <a:pt x="124" y="754"/>
                                      </a:lnTo>
                                      <a:lnTo>
                                        <a:pt x="106" y="756"/>
                                      </a:lnTo>
                                      <a:lnTo>
                                        <a:pt x="106" y="756"/>
                                      </a:lnTo>
                                      <a:lnTo>
                                        <a:pt x="88" y="754"/>
                                      </a:lnTo>
                                      <a:lnTo>
                                        <a:pt x="80" y="752"/>
                                      </a:lnTo>
                                      <a:lnTo>
                                        <a:pt x="74" y="748"/>
                                      </a:lnTo>
                                      <a:lnTo>
                                        <a:pt x="66" y="742"/>
                                      </a:lnTo>
                                      <a:lnTo>
                                        <a:pt x="62" y="738"/>
                                      </a:lnTo>
                                      <a:lnTo>
                                        <a:pt x="52" y="722"/>
                                      </a:lnTo>
                                      <a:lnTo>
                                        <a:pt x="52" y="722"/>
                                      </a:lnTo>
                                      <a:lnTo>
                                        <a:pt x="44" y="704"/>
                                      </a:lnTo>
                                      <a:lnTo>
                                        <a:pt x="38" y="680"/>
                                      </a:lnTo>
                                      <a:lnTo>
                                        <a:pt x="34" y="654"/>
                                      </a:lnTo>
                                      <a:lnTo>
                                        <a:pt x="30" y="622"/>
                                      </a:lnTo>
                                      <a:lnTo>
                                        <a:pt x="30" y="622"/>
                                      </a:lnTo>
                                      <a:close/>
                                      <a:moveTo>
                                        <a:pt x="110" y="1100"/>
                                      </a:moveTo>
                                      <a:lnTo>
                                        <a:pt x="110" y="1100"/>
                                      </a:lnTo>
                                      <a:lnTo>
                                        <a:pt x="90" y="1098"/>
                                      </a:lnTo>
                                      <a:lnTo>
                                        <a:pt x="70" y="1094"/>
                                      </a:lnTo>
                                      <a:lnTo>
                                        <a:pt x="50" y="1084"/>
                                      </a:lnTo>
                                      <a:lnTo>
                                        <a:pt x="34" y="1072"/>
                                      </a:lnTo>
                                      <a:lnTo>
                                        <a:pt x="34" y="1072"/>
                                      </a:lnTo>
                                      <a:lnTo>
                                        <a:pt x="26" y="1064"/>
                                      </a:lnTo>
                                      <a:lnTo>
                                        <a:pt x="20" y="1056"/>
                                      </a:lnTo>
                                      <a:lnTo>
                                        <a:pt x="14" y="1046"/>
                                      </a:lnTo>
                                      <a:lnTo>
                                        <a:pt x="8" y="1038"/>
                                      </a:lnTo>
                                      <a:lnTo>
                                        <a:pt x="2" y="1016"/>
                                      </a:lnTo>
                                      <a:lnTo>
                                        <a:pt x="0" y="992"/>
                                      </a:lnTo>
                                      <a:lnTo>
                                        <a:pt x="0" y="992"/>
                                      </a:lnTo>
                                      <a:lnTo>
                                        <a:pt x="2" y="970"/>
                                      </a:lnTo>
                                      <a:lnTo>
                                        <a:pt x="8" y="950"/>
                                      </a:lnTo>
                                      <a:lnTo>
                                        <a:pt x="18" y="932"/>
                                      </a:lnTo>
                                      <a:lnTo>
                                        <a:pt x="32" y="914"/>
                                      </a:lnTo>
                                      <a:lnTo>
                                        <a:pt x="32" y="914"/>
                                      </a:lnTo>
                                      <a:lnTo>
                                        <a:pt x="48" y="900"/>
                                      </a:lnTo>
                                      <a:lnTo>
                                        <a:pt x="68" y="890"/>
                                      </a:lnTo>
                                      <a:lnTo>
                                        <a:pt x="88" y="884"/>
                                      </a:lnTo>
                                      <a:lnTo>
                                        <a:pt x="110" y="882"/>
                                      </a:lnTo>
                                      <a:lnTo>
                                        <a:pt x="110" y="882"/>
                                      </a:lnTo>
                                      <a:lnTo>
                                        <a:pt x="132" y="884"/>
                                      </a:lnTo>
                                      <a:lnTo>
                                        <a:pt x="152" y="890"/>
                                      </a:lnTo>
                                      <a:lnTo>
                                        <a:pt x="170" y="900"/>
                                      </a:lnTo>
                                      <a:lnTo>
                                        <a:pt x="188" y="914"/>
                                      </a:lnTo>
                                      <a:lnTo>
                                        <a:pt x="188" y="914"/>
                                      </a:lnTo>
                                      <a:lnTo>
                                        <a:pt x="202" y="932"/>
                                      </a:lnTo>
                                      <a:lnTo>
                                        <a:pt x="212" y="950"/>
                                      </a:lnTo>
                                      <a:lnTo>
                                        <a:pt x="218" y="970"/>
                                      </a:lnTo>
                                      <a:lnTo>
                                        <a:pt x="220" y="992"/>
                                      </a:lnTo>
                                      <a:lnTo>
                                        <a:pt x="220" y="992"/>
                                      </a:lnTo>
                                      <a:lnTo>
                                        <a:pt x="218" y="1016"/>
                                      </a:lnTo>
                                      <a:lnTo>
                                        <a:pt x="212" y="1036"/>
                                      </a:lnTo>
                                      <a:lnTo>
                                        <a:pt x="206" y="1046"/>
                                      </a:lnTo>
                                      <a:lnTo>
                                        <a:pt x="202" y="1056"/>
                                      </a:lnTo>
                                      <a:lnTo>
                                        <a:pt x="194" y="1064"/>
                                      </a:lnTo>
                                      <a:lnTo>
                                        <a:pt x="186" y="1072"/>
                                      </a:lnTo>
                                      <a:lnTo>
                                        <a:pt x="186" y="1072"/>
                                      </a:lnTo>
                                      <a:lnTo>
                                        <a:pt x="170" y="1084"/>
                                      </a:lnTo>
                                      <a:lnTo>
                                        <a:pt x="152" y="1094"/>
                                      </a:lnTo>
                                      <a:lnTo>
                                        <a:pt x="132" y="1098"/>
                                      </a:lnTo>
                                      <a:lnTo>
                                        <a:pt x="110" y="1100"/>
                                      </a:lnTo>
                                      <a:lnTo>
                                        <a:pt x="110" y="1100"/>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5DB3751" id="Group 41" o:spid="_x0000_s1026" alt="Critical Tip" style="position:absolute;margin-left:-.25pt;margin-top:5.2pt;width:22.4pt;height:22.4pt;z-index:251702272;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">
                      <v:shape id="Freeform 31"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32" o:spid="_x0000_s1028" style="position:absolute;left:694;top:266;width:213;height:1067;visibility:visible;mso-wrap-style:square;v-text-anchor:top" coordsize="220,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" path="m30,622l8,274r,l2,186,,128r,l2,100,8,74,12,62,18,52,24,42r8,-8l32,34r8,-8l50,18r8,-6l68,8,90,2,116,r,l130,r14,2l156,6r12,4l176,16r10,8l192,32r6,10l198,42r10,24l214,96r4,34l220,168r,l218,216r-4,50l184,624r,l180,654r-4,26l170,702r-8,20l162,722r-10,14l146,742r-6,6l132,750r-8,4l106,756r,l88,754r-8,-2l74,748r-8,-6l62,738,52,722r,l44,704,38,680,34,654,30,622r,xm110,1100r,l90,1098r-20,-4l50,1084,34,1072r,l26,1064r-6,-8l14,1046r-6,-8l2,1016,,992r,l2,970,8,950,18,932,32,914r,l48,900,68,890r20,-6l110,882r,l132,884r20,6l170,900r18,14l188,914r14,18l212,950r6,20l220,992r,l218,1016r-6,20l206,1046r-4,10l194,1064r-8,8l186,1072r-16,12l152,1094r-20,4l110,1100r,xe" stroked="f">
                        <v:path arrowok="t" o:connecttype="custom" o:connectlocs="8,266;2,180;0,124;8,72;17,50;31,33;39,25;56,12;87,2;112,0;139,2;163,10;180,23;192,41;201,64;211,126;213,163;207,258;178,605;170,660;157,700;147,714;136,726;120,731;103,733;77,729;64,720;50,700;43,683;33,634;29,603;107,1067;68,1061;33,1040;25,1032;14,1015;2,986;0,962;8,922;31,887;46,873;85,857;107,856;147,863;182,887;196,904;211,941;213,962;205,1005;196,1024;180,1040;165,1051;128,1065;107,1067" o:connectangles="0,0,0,0,0,0,0,0,0,0,0,0,0,0,0,0,0,0,0,0,0,0,0,0,0,0,0,0,0,0,0,0,0,0,0,0,0,0,0,0,0,0,0,0,0,0,0,0,0,0,0,0,0,0"/>
                        <o:lock v:ext="edit" aspectratio="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If the patient does not have a pharmacy, click </w:t>
            </w:r>
            <w:r>
              <w:rPr>
                <w:rStyle w:val="TipText"/>
                <w:b/>
                <w:bCs/>
              </w:rPr>
              <w:t xml:space="preserve">No pharmacy Selected</w:t>
            </w:r>
            <w:r>
              <w:rPr>
                <w:rStyle w:val="TipText"/>
              </w:rPr>
              <w:t xml:space="preserve"> button.</w:t>
            </w:r>
          </w:p>
        </w:tc>
      </w:tr>
    </w:tbl>
    <w:p>
      <w:pPr>
        <w:pStyle w:val="ListParagraph"/>
        <w:numPr>
          <w:ilvl w:val="0"/>
          <w:numId w:val="12"/>
        </w:numPr>
      </w:pPr>
      <w:r>
        <w:rPr/>
        <w:t xml:space="preserve">Choose one of the suggested pharmacies or search for the patient’s preferred pharmacy and click </w:t>
      </w:r>
      <w:r>
        <w:rPr>
          <w:b/>
          <w:bCs/>
        </w:rPr>
        <w:t xml:space="preserve">Accept</w:t>
      </w:r>
      <w:r>
        <w:rPr/>
        <w:t xml:space="preserve">.</w:t>
      </w:r>
    </w:p>
    <w:p/>
    <w:p>
      <w:pPr>
        <w:pStyle w:val="Heading3"/>
      </w:pPr>
      <w:bookmarkStart w:id="111" w:name="_Toc241400111"/>
      <w:r>
        <w:t>Reconcile Outside Medication Info</w:t>
      </w:r>
      <w:bookmarkEnd w:id="111"/>
    </w:p>
    <w:p>
      <w:r>
        <w:rPr/>
        <w:t xml:space="preserve">When another organization has a medication on file for the patient, a banner appears at the top of the </w:t>
      </w:r>
      <w:r>
        <w:rPr>
          <w:b/>
          <w:bCs/>
        </w:rPr>
        <w:t xml:space="preserve">Med Review</w:t>
      </w:r>
      <w:r>
        <w:rPr/>
        <w:t xml:space="preserve"> section. This data can come from other organizations that see the patient or from an outside pharmacy.</w:t>
      </w:r>
    </w:p>
    <w:p>
      <w:pPr>
        <w:pStyle w:val="ListParagraph"/>
        <w:keepNext/>
        <w:numPr>
          <w:ilvl w:val="0"/>
          <w:numId w:val="13"/>
        </w:numPr>
      </w:pPr>
      <w:r>
        <w:rPr/>
        <w:t xml:space="preserve">In the </w:t>
      </w:r>
      <w:r>
        <w:rPr>
          <w:b/>
          <w:bCs/>
        </w:rPr>
        <w:t xml:space="preserve">Med Review</w:t>
      </w:r>
      <w:r>
        <w:rPr/>
        <w:t xml:space="preserve"> section, click </w:t>
      </w:r>
      <w:r>
        <w:rPr>
          <w:b/>
          <w:bCs/>
        </w:rPr>
        <w:t xml:space="preserve">Go Reconcile</w:t>
      </w:r>
      <w:r>
        <w:rPr/>
        <w:t xml:space="preserve"> </w:t>
      </w:r>
      <w:r>
        <w:rPr>
          <w:highlight w:val="yellow"/>
        </w:rPr>
        <w:t xml:space="preserve">[icon]</w:t>
      </w:r>
      <w:r>
        <w:rPr/>
        <w:t xml:space="preserve"> in the banner that indicates medications from outside sources are available.</w:t>
      </w:r>
    </w:p>
    <w:p>
      <w:pPr>
        <w:ind w:left="720"/>
      </w:pPr>
      <w:r>
        <w:rPr>
          <w:highlight w:val="yellow"/>
        </w:rPr>
        <w:t xml:space="preserve">[Screenshot: New medications from outside sources banner with Go Reconcile]</w:t>
      </w:r>
    </w:p>
    <w:p>
      <w:pPr>
        <w:pStyle w:val="ListParagraph"/>
        <w:numPr>
          <w:ilvl w:val="0"/>
          <w:numId w:val="13"/>
        </w:numPr>
      </w:pPr>
      <w:r>
        <w:rPr/>
        <w:t xml:space="preserve">Review the information that appears in the </w:t>
      </w:r>
      <w:r>
        <w:rPr>
          <w:b/>
          <w:bCs/>
        </w:rPr>
        <w:t xml:space="preserve">Reconcile Outside Info</w:t>
      </w:r>
      <w:r>
        <w:rPr/>
        <w:t xml:space="preserve"> activity.</w:t>
      </w:r>
    </w:p>
    <w:p>
      <w:pPr>
        <w:pStyle w:val="ListParagraph"/>
        <w:numPr>
          <w:ilvl w:val="0"/>
          <w:numId w:val="13"/>
        </w:numPr>
      </w:pPr>
      <w:r>
        <w:rPr/>
        <w:t xml:space="preserve">Click </w:t>
      </w:r>
      <w:r>
        <w:rPr>
          <w:highlight w:val="yellow"/>
        </w:rPr>
        <w:t xml:space="preserve">[icon: green plus]</w:t>
      </w:r>
      <w:r>
        <w:rPr/>
        <w:t xml:space="preserve"> for any medications the patient confirms that they are taking. The </w:t>
      </w:r>
      <w:r>
        <w:rPr>
          <w:b/>
          <w:bCs/>
        </w:rPr>
        <w:t xml:space="preserve">Medication Details</w:t>
      </w:r>
      <w:r>
        <w:rPr/>
        <w:t xml:space="preserve"> window opens.</w:t>
      </w:r>
    </w:p>
    <w:p>
      <w:pPr>
        <w:pStyle w:val="ListParagraph"/>
        <w:keepNext/>
        <w:numPr>
          <w:ilvl w:val="0"/>
          <w:numId w:val="13"/>
        </w:numPr>
      </w:pPr>
      <w:r>
        <w:rPr/>
        <w:t xml:space="preserve">Enter information about the medication (</w:t>
      </w:r>
      <w:r>
        <w:rPr>
          <w:highlight w:val="yellow"/>
        </w:rPr>
        <w:t xml:space="preserve">[icon: red !]</w:t>
      </w:r>
      <w:r>
        <w:rPr/>
        <w:t xml:space="preserve"> means that an item is required) and click </w:t>
      </w:r>
      <w:r>
        <w:rPr>
          <w:b/>
          <w:bCs/>
        </w:rPr>
        <w:t xml:space="preserve">Accept</w:t>
      </w:r>
      <w:r>
        <w:rPr/>
        <w:t xml:space="preserve">.</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8642"/>
      </w:tblGrid>
      <w:tr w:rsidR="00F069D6" w:rsidRPr="00537AFE" w:rsidTr="00A459EA">
        <w:trPr>
          <w:trHeight w:val="548"/>
        </w:trPr>
        <w:tc>
          <w:tcPr>
            <w:tcW w:w="630" w:type="dxa"/>
          </w:tcPr>
          <w:p w:rsidR="00F069D6" w:rsidRPr="00537AFE" w:rsidRDefault="00F069D6"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999254" behindDoc="0" locked="0" layoutInCell="1" allowOverlap="1" wp14:anchorId="5FF3726F" wp14:editId="2251EB14">
                      <wp:simplePos x="0" y="0"/>
                      <wp:positionH relativeFrom="column">
                        <wp:posOffset>-3175</wp:posOffset>
                      </wp:positionH>
                      <wp:positionV relativeFrom="paragraph">
                        <wp:posOffset>66040</wp:posOffset>
                      </wp:positionV>
                      <wp:extent cx="284480" cy="284480"/>
                      <wp:effectExtent l="0" t="0" r="1270" b="1270"/>
                      <wp:wrapNone/>
                      <wp:docPr id="5006" name="Group 5006" descr="Critical 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480" cy="284480"/>
                                <a:chOff x="0" y="0"/>
                                <a:chExt cx="1600" cy="1600"/>
                              </a:xfrm>
                            </wpg:grpSpPr>
                            <wps:wsp>
                              <wps:cNvPr id="42" name="Freeform 31"/>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3" name="Freeform 32"/>
                              <wps:cNvSpPr>
                                <a:spLocks noChangeAspect="1" noEditPoints="1"/>
                              </wps:cNvSpPr>
                              <wps:spPr bwMode="auto">
                                <a:xfrm>
                                  <a:off x="694" y="266"/>
                                  <a:ext cx="213" cy="1067"/>
                                </a:xfrm>
                                <a:custGeom>
                                  <a:avLst/>
                                  <a:gdLst>
                                    <a:gd name="T0" fmla="*/ 8 w 220"/>
                                    <a:gd name="T1" fmla="*/ 274 h 1100"/>
                                    <a:gd name="T2" fmla="*/ 2 w 220"/>
                                    <a:gd name="T3" fmla="*/ 186 h 1100"/>
                                    <a:gd name="T4" fmla="*/ 0 w 220"/>
                                    <a:gd name="T5" fmla="*/ 128 h 1100"/>
                                    <a:gd name="T6" fmla="*/ 8 w 220"/>
                                    <a:gd name="T7" fmla="*/ 74 h 1100"/>
                                    <a:gd name="T8" fmla="*/ 18 w 220"/>
                                    <a:gd name="T9" fmla="*/ 52 h 1100"/>
                                    <a:gd name="T10" fmla="*/ 32 w 220"/>
                                    <a:gd name="T11" fmla="*/ 34 h 1100"/>
                                    <a:gd name="T12" fmla="*/ 40 w 220"/>
                                    <a:gd name="T13" fmla="*/ 26 h 1100"/>
                                    <a:gd name="T14" fmla="*/ 58 w 220"/>
                                    <a:gd name="T15" fmla="*/ 12 h 1100"/>
                                    <a:gd name="T16" fmla="*/ 90 w 220"/>
                                    <a:gd name="T17" fmla="*/ 2 h 1100"/>
                                    <a:gd name="T18" fmla="*/ 116 w 220"/>
                                    <a:gd name="T19" fmla="*/ 0 h 1100"/>
                                    <a:gd name="T20" fmla="*/ 144 w 220"/>
                                    <a:gd name="T21" fmla="*/ 2 h 1100"/>
                                    <a:gd name="T22" fmla="*/ 168 w 220"/>
                                    <a:gd name="T23" fmla="*/ 10 h 1100"/>
                                    <a:gd name="T24" fmla="*/ 186 w 220"/>
                                    <a:gd name="T25" fmla="*/ 24 h 1100"/>
                                    <a:gd name="T26" fmla="*/ 198 w 220"/>
                                    <a:gd name="T27" fmla="*/ 42 h 1100"/>
                                    <a:gd name="T28" fmla="*/ 208 w 220"/>
                                    <a:gd name="T29" fmla="*/ 66 h 1100"/>
                                    <a:gd name="T30" fmla="*/ 218 w 220"/>
                                    <a:gd name="T31" fmla="*/ 130 h 1100"/>
                                    <a:gd name="T32" fmla="*/ 220 w 220"/>
                                    <a:gd name="T33" fmla="*/ 168 h 1100"/>
                                    <a:gd name="T34" fmla="*/ 214 w 220"/>
                                    <a:gd name="T35" fmla="*/ 266 h 1100"/>
                                    <a:gd name="T36" fmla="*/ 184 w 220"/>
                                    <a:gd name="T37" fmla="*/ 624 h 1100"/>
                                    <a:gd name="T38" fmla="*/ 176 w 220"/>
                                    <a:gd name="T39" fmla="*/ 680 h 1100"/>
                                    <a:gd name="T40" fmla="*/ 162 w 220"/>
                                    <a:gd name="T41" fmla="*/ 722 h 1100"/>
                                    <a:gd name="T42" fmla="*/ 152 w 220"/>
                                    <a:gd name="T43" fmla="*/ 736 h 1100"/>
                                    <a:gd name="T44" fmla="*/ 140 w 220"/>
                                    <a:gd name="T45" fmla="*/ 748 h 1100"/>
                                    <a:gd name="T46" fmla="*/ 124 w 220"/>
                                    <a:gd name="T47" fmla="*/ 754 h 1100"/>
                                    <a:gd name="T48" fmla="*/ 106 w 220"/>
                                    <a:gd name="T49" fmla="*/ 756 h 1100"/>
                                    <a:gd name="T50" fmla="*/ 80 w 220"/>
                                    <a:gd name="T51" fmla="*/ 752 h 1100"/>
                                    <a:gd name="T52" fmla="*/ 66 w 220"/>
                                    <a:gd name="T53" fmla="*/ 742 h 1100"/>
                                    <a:gd name="T54" fmla="*/ 52 w 220"/>
                                    <a:gd name="T55" fmla="*/ 722 h 1100"/>
                                    <a:gd name="T56" fmla="*/ 44 w 220"/>
                                    <a:gd name="T57" fmla="*/ 704 h 1100"/>
                                    <a:gd name="T58" fmla="*/ 34 w 220"/>
                                    <a:gd name="T59" fmla="*/ 654 h 1100"/>
                                    <a:gd name="T60" fmla="*/ 30 w 220"/>
                                    <a:gd name="T61" fmla="*/ 622 h 1100"/>
                                    <a:gd name="T62" fmla="*/ 110 w 220"/>
                                    <a:gd name="T63" fmla="*/ 1100 h 1100"/>
                                    <a:gd name="T64" fmla="*/ 70 w 220"/>
                                    <a:gd name="T65" fmla="*/ 1094 h 1100"/>
                                    <a:gd name="T66" fmla="*/ 34 w 220"/>
                                    <a:gd name="T67" fmla="*/ 1072 h 1100"/>
                                    <a:gd name="T68" fmla="*/ 26 w 220"/>
                                    <a:gd name="T69" fmla="*/ 1064 h 1100"/>
                                    <a:gd name="T70" fmla="*/ 14 w 220"/>
                                    <a:gd name="T71" fmla="*/ 1046 h 1100"/>
                                    <a:gd name="T72" fmla="*/ 2 w 220"/>
                                    <a:gd name="T73" fmla="*/ 1016 h 1100"/>
                                    <a:gd name="T74" fmla="*/ 0 w 220"/>
                                    <a:gd name="T75" fmla="*/ 992 h 1100"/>
                                    <a:gd name="T76" fmla="*/ 8 w 220"/>
                                    <a:gd name="T77" fmla="*/ 950 h 1100"/>
                                    <a:gd name="T78" fmla="*/ 32 w 220"/>
                                    <a:gd name="T79" fmla="*/ 914 h 1100"/>
                                    <a:gd name="T80" fmla="*/ 48 w 220"/>
                                    <a:gd name="T81" fmla="*/ 900 h 1100"/>
                                    <a:gd name="T82" fmla="*/ 88 w 220"/>
                                    <a:gd name="T83" fmla="*/ 884 h 1100"/>
                                    <a:gd name="T84" fmla="*/ 110 w 220"/>
                                    <a:gd name="T85" fmla="*/ 882 h 1100"/>
                                    <a:gd name="T86" fmla="*/ 152 w 220"/>
                                    <a:gd name="T87" fmla="*/ 890 h 1100"/>
                                    <a:gd name="T88" fmla="*/ 188 w 220"/>
                                    <a:gd name="T89" fmla="*/ 914 h 1100"/>
                                    <a:gd name="T90" fmla="*/ 202 w 220"/>
                                    <a:gd name="T91" fmla="*/ 932 h 1100"/>
                                    <a:gd name="T92" fmla="*/ 218 w 220"/>
                                    <a:gd name="T93" fmla="*/ 970 h 1100"/>
                                    <a:gd name="T94" fmla="*/ 220 w 220"/>
                                    <a:gd name="T95" fmla="*/ 992 h 1100"/>
                                    <a:gd name="T96" fmla="*/ 212 w 220"/>
                                    <a:gd name="T97" fmla="*/ 1036 h 1100"/>
                                    <a:gd name="T98" fmla="*/ 202 w 220"/>
                                    <a:gd name="T99" fmla="*/ 1056 h 1100"/>
                                    <a:gd name="T100" fmla="*/ 186 w 220"/>
                                    <a:gd name="T101" fmla="*/ 1072 h 1100"/>
                                    <a:gd name="T102" fmla="*/ 170 w 220"/>
                                    <a:gd name="T103" fmla="*/ 1084 h 1100"/>
                                    <a:gd name="T104" fmla="*/ 132 w 220"/>
                                    <a:gd name="T105" fmla="*/ 1098 h 1100"/>
                                    <a:gd name="T106" fmla="*/ 110 w 220"/>
                                    <a:gd name="T107" fmla="*/ 1100 h 1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20" h="1100">
                                      <a:moveTo>
                                        <a:pt x="30" y="622"/>
                                      </a:moveTo>
                                      <a:lnTo>
                                        <a:pt x="8" y="274"/>
                                      </a:lnTo>
                                      <a:lnTo>
                                        <a:pt x="8" y="274"/>
                                      </a:lnTo>
                                      <a:lnTo>
                                        <a:pt x="2" y="186"/>
                                      </a:lnTo>
                                      <a:lnTo>
                                        <a:pt x="0" y="128"/>
                                      </a:lnTo>
                                      <a:lnTo>
                                        <a:pt x="0" y="128"/>
                                      </a:lnTo>
                                      <a:lnTo>
                                        <a:pt x="2" y="100"/>
                                      </a:lnTo>
                                      <a:lnTo>
                                        <a:pt x="8" y="74"/>
                                      </a:lnTo>
                                      <a:lnTo>
                                        <a:pt x="12" y="62"/>
                                      </a:lnTo>
                                      <a:lnTo>
                                        <a:pt x="18" y="52"/>
                                      </a:lnTo>
                                      <a:lnTo>
                                        <a:pt x="24" y="42"/>
                                      </a:lnTo>
                                      <a:lnTo>
                                        <a:pt x="32" y="34"/>
                                      </a:lnTo>
                                      <a:lnTo>
                                        <a:pt x="32" y="34"/>
                                      </a:lnTo>
                                      <a:lnTo>
                                        <a:pt x="40" y="26"/>
                                      </a:lnTo>
                                      <a:lnTo>
                                        <a:pt x="50" y="18"/>
                                      </a:lnTo>
                                      <a:lnTo>
                                        <a:pt x="58" y="12"/>
                                      </a:lnTo>
                                      <a:lnTo>
                                        <a:pt x="68" y="8"/>
                                      </a:lnTo>
                                      <a:lnTo>
                                        <a:pt x="90" y="2"/>
                                      </a:lnTo>
                                      <a:lnTo>
                                        <a:pt x="116" y="0"/>
                                      </a:lnTo>
                                      <a:lnTo>
                                        <a:pt x="116" y="0"/>
                                      </a:lnTo>
                                      <a:lnTo>
                                        <a:pt x="130" y="0"/>
                                      </a:lnTo>
                                      <a:lnTo>
                                        <a:pt x="144" y="2"/>
                                      </a:lnTo>
                                      <a:lnTo>
                                        <a:pt x="156" y="6"/>
                                      </a:lnTo>
                                      <a:lnTo>
                                        <a:pt x="168" y="10"/>
                                      </a:lnTo>
                                      <a:lnTo>
                                        <a:pt x="176" y="16"/>
                                      </a:lnTo>
                                      <a:lnTo>
                                        <a:pt x="186" y="24"/>
                                      </a:lnTo>
                                      <a:lnTo>
                                        <a:pt x="192" y="32"/>
                                      </a:lnTo>
                                      <a:lnTo>
                                        <a:pt x="198" y="42"/>
                                      </a:lnTo>
                                      <a:lnTo>
                                        <a:pt x="198" y="42"/>
                                      </a:lnTo>
                                      <a:lnTo>
                                        <a:pt x="208" y="66"/>
                                      </a:lnTo>
                                      <a:lnTo>
                                        <a:pt x="214" y="96"/>
                                      </a:lnTo>
                                      <a:lnTo>
                                        <a:pt x="218" y="130"/>
                                      </a:lnTo>
                                      <a:lnTo>
                                        <a:pt x="220" y="168"/>
                                      </a:lnTo>
                                      <a:lnTo>
                                        <a:pt x="220" y="168"/>
                                      </a:lnTo>
                                      <a:lnTo>
                                        <a:pt x="218" y="216"/>
                                      </a:lnTo>
                                      <a:lnTo>
                                        <a:pt x="214" y="266"/>
                                      </a:lnTo>
                                      <a:lnTo>
                                        <a:pt x="184" y="624"/>
                                      </a:lnTo>
                                      <a:lnTo>
                                        <a:pt x="184" y="624"/>
                                      </a:lnTo>
                                      <a:lnTo>
                                        <a:pt x="180" y="654"/>
                                      </a:lnTo>
                                      <a:lnTo>
                                        <a:pt x="176" y="680"/>
                                      </a:lnTo>
                                      <a:lnTo>
                                        <a:pt x="170" y="702"/>
                                      </a:lnTo>
                                      <a:lnTo>
                                        <a:pt x="162" y="722"/>
                                      </a:lnTo>
                                      <a:lnTo>
                                        <a:pt x="162" y="722"/>
                                      </a:lnTo>
                                      <a:lnTo>
                                        <a:pt x="152" y="736"/>
                                      </a:lnTo>
                                      <a:lnTo>
                                        <a:pt x="146" y="742"/>
                                      </a:lnTo>
                                      <a:lnTo>
                                        <a:pt x="140" y="748"/>
                                      </a:lnTo>
                                      <a:lnTo>
                                        <a:pt x="132" y="750"/>
                                      </a:lnTo>
                                      <a:lnTo>
                                        <a:pt x="124" y="754"/>
                                      </a:lnTo>
                                      <a:lnTo>
                                        <a:pt x="106" y="756"/>
                                      </a:lnTo>
                                      <a:lnTo>
                                        <a:pt x="106" y="756"/>
                                      </a:lnTo>
                                      <a:lnTo>
                                        <a:pt x="88" y="754"/>
                                      </a:lnTo>
                                      <a:lnTo>
                                        <a:pt x="80" y="752"/>
                                      </a:lnTo>
                                      <a:lnTo>
                                        <a:pt x="74" y="748"/>
                                      </a:lnTo>
                                      <a:lnTo>
                                        <a:pt x="66" y="742"/>
                                      </a:lnTo>
                                      <a:lnTo>
                                        <a:pt x="62" y="738"/>
                                      </a:lnTo>
                                      <a:lnTo>
                                        <a:pt x="52" y="722"/>
                                      </a:lnTo>
                                      <a:lnTo>
                                        <a:pt x="52" y="722"/>
                                      </a:lnTo>
                                      <a:lnTo>
                                        <a:pt x="44" y="704"/>
                                      </a:lnTo>
                                      <a:lnTo>
                                        <a:pt x="38" y="680"/>
                                      </a:lnTo>
                                      <a:lnTo>
                                        <a:pt x="34" y="654"/>
                                      </a:lnTo>
                                      <a:lnTo>
                                        <a:pt x="30" y="622"/>
                                      </a:lnTo>
                                      <a:lnTo>
                                        <a:pt x="30" y="622"/>
                                      </a:lnTo>
                                      <a:close/>
                                      <a:moveTo>
                                        <a:pt x="110" y="1100"/>
                                      </a:moveTo>
                                      <a:lnTo>
                                        <a:pt x="110" y="1100"/>
                                      </a:lnTo>
                                      <a:lnTo>
                                        <a:pt x="90" y="1098"/>
                                      </a:lnTo>
                                      <a:lnTo>
                                        <a:pt x="70" y="1094"/>
                                      </a:lnTo>
                                      <a:lnTo>
                                        <a:pt x="50" y="1084"/>
                                      </a:lnTo>
                                      <a:lnTo>
                                        <a:pt x="34" y="1072"/>
                                      </a:lnTo>
                                      <a:lnTo>
                                        <a:pt x="34" y="1072"/>
                                      </a:lnTo>
                                      <a:lnTo>
                                        <a:pt x="26" y="1064"/>
                                      </a:lnTo>
                                      <a:lnTo>
                                        <a:pt x="20" y="1056"/>
                                      </a:lnTo>
                                      <a:lnTo>
                                        <a:pt x="14" y="1046"/>
                                      </a:lnTo>
                                      <a:lnTo>
                                        <a:pt x="8" y="1038"/>
                                      </a:lnTo>
                                      <a:lnTo>
                                        <a:pt x="2" y="1016"/>
                                      </a:lnTo>
                                      <a:lnTo>
                                        <a:pt x="0" y="992"/>
                                      </a:lnTo>
                                      <a:lnTo>
                                        <a:pt x="0" y="992"/>
                                      </a:lnTo>
                                      <a:lnTo>
                                        <a:pt x="2" y="970"/>
                                      </a:lnTo>
                                      <a:lnTo>
                                        <a:pt x="8" y="950"/>
                                      </a:lnTo>
                                      <a:lnTo>
                                        <a:pt x="18" y="932"/>
                                      </a:lnTo>
                                      <a:lnTo>
                                        <a:pt x="32" y="914"/>
                                      </a:lnTo>
                                      <a:lnTo>
                                        <a:pt x="32" y="914"/>
                                      </a:lnTo>
                                      <a:lnTo>
                                        <a:pt x="48" y="900"/>
                                      </a:lnTo>
                                      <a:lnTo>
                                        <a:pt x="68" y="890"/>
                                      </a:lnTo>
                                      <a:lnTo>
                                        <a:pt x="88" y="884"/>
                                      </a:lnTo>
                                      <a:lnTo>
                                        <a:pt x="110" y="882"/>
                                      </a:lnTo>
                                      <a:lnTo>
                                        <a:pt x="110" y="882"/>
                                      </a:lnTo>
                                      <a:lnTo>
                                        <a:pt x="132" y="884"/>
                                      </a:lnTo>
                                      <a:lnTo>
                                        <a:pt x="152" y="890"/>
                                      </a:lnTo>
                                      <a:lnTo>
                                        <a:pt x="170" y="900"/>
                                      </a:lnTo>
                                      <a:lnTo>
                                        <a:pt x="188" y="914"/>
                                      </a:lnTo>
                                      <a:lnTo>
                                        <a:pt x="188" y="914"/>
                                      </a:lnTo>
                                      <a:lnTo>
                                        <a:pt x="202" y="932"/>
                                      </a:lnTo>
                                      <a:lnTo>
                                        <a:pt x="212" y="950"/>
                                      </a:lnTo>
                                      <a:lnTo>
                                        <a:pt x="218" y="970"/>
                                      </a:lnTo>
                                      <a:lnTo>
                                        <a:pt x="220" y="992"/>
                                      </a:lnTo>
                                      <a:lnTo>
                                        <a:pt x="220" y="992"/>
                                      </a:lnTo>
                                      <a:lnTo>
                                        <a:pt x="218" y="1016"/>
                                      </a:lnTo>
                                      <a:lnTo>
                                        <a:pt x="212" y="1036"/>
                                      </a:lnTo>
                                      <a:lnTo>
                                        <a:pt x="206" y="1046"/>
                                      </a:lnTo>
                                      <a:lnTo>
                                        <a:pt x="202" y="1056"/>
                                      </a:lnTo>
                                      <a:lnTo>
                                        <a:pt x="194" y="1064"/>
                                      </a:lnTo>
                                      <a:lnTo>
                                        <a:pt x="186" y="1072"/>
                                      </a:lnTo>
                                      <a:lnTo>
                                        <a:pt x="186" y="1072"/>
                                      </a:lnTo>
                                      <a:lnTo>
                                        <a:pt x="170" y="1084"/>
                                      </a:lnTo>
                                      <a:lnTo>
                                        <a:pt x="152" y="1094"/>
                                      </a:lnTo>
                                      <a:lnTo>
                                        <a:pt x="132" y="1098"/>
                                      </a:lnTo>
                                      <a:lnTo>
                                        <a:pt x="110" y="1100"/>
                                      </a:lnTo>
                                      <a:lnTo>
                                        <a:pt x="110" y="1100"/>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5DB3751" id="Group 41" o:spid="_x0000_s1026" alt="Critical Tip" style="position:absolute;margin-left:-.25pt;margin-top:5.2pt;width:22.4pt;height:22.4pt;z-index:251702272;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">
                      <v:shape id="Freeform 31"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32" o:spid="_x0000_s1028" style="position:absolute;left:694;top:266;width:213;height:1067;visibility:visible;mso-wrap-style:square;v-text-anchor:top" coordsize="220,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" path="m30,622l8,274r,l2,186,,128r,l2,100,8,74,12,62,18,52,24,42r8,-8l32,34r8,-8l50,18r8,-6l68,8,90,2,116,r,l130,r14,2l156,6r12,4l176,16r10,8l192,32r6,10l198,42r10,24l214,96r4,34l220,168r,l218,216r-4,50l184,624r,l180,654r-4,26l170,702r-8,20l162,722r-10,14l146,742r-6,6l132,750r-8,4l106,756r,l88,754r-8,-2l74,748r-8,-6l62,738,52,722r,l44,704,38,680,34,654,30,622r,xm110,1100r,l90,1098r-20,-4l50,1084,34,1072r,l26,1064r-6,-8l14,1046r-6,-8l2,1016,,992r,l2,970,8,950,18,932,32,914r,l48,900,68,890r20,-6l110,882r,l132,884r20,6l170,900r18,14l188,914r14,18l212,950r6,20l220,992r,l218,1016r-6,20l206,1046r-4,10l194,1064r-8,8l186,1072r-16,12l152,1094r-20,4l110,1100r,xe" stroked="f">
                        <v:path arrowok="t" o:connecttype="custom" o:connectlocs="8,266;2,180;0,124;8,72;17,50;31,33;39,25;56,12;87,2;112,0;139,2;163,10;180,23;192,41;201,64;211,126;213,163;207,258;178,605;170,660;157,700;147,714;136,726;120,731;103,733;77,729;64,720;50,700;43,683;33,634;29,603;107,1067;68,1061;33,1040;25,1032;14,1015;2,986;0,962;8,922;31,887;46,873;85,857;107,856;147,863;182,887;196,904;211,941;213,962;205,1005;196,1024;180,1040;165,1051;128,1065;107,1067" o:connectangles="0,0,0,0,0,0,0,0,0,0,0,0,0,0,0,0,0,0,0,0,0,0,0,0,0,0,0,0,0,0,0,0,0,0,0,0,0,0,0,0,0,0,0,0,0,0,0,0,0,0,0,0,0,0"/>
                        <o:lock v:ext="edit" aspectratio="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highlight w:val="yellow"/>
              </w:rPr>
              <w:t xml:space="preserve">[icon: ?]</w:t>
            </w:r>
            <w:r>
              <w:rPr>
                <w:rStyle w:val="TipText"/>
              </w:rPr>
              <w:t xml:space="preserve"> appears next to medications that do not have an exact match in </w:t>
            </w:r>
            <w:r>
              <w:rPr>
                <w:rStyle w:val="TipText"/>
                <w:shd w:val="clear" w:color="auto" w:fill="C3A6F0"/>
              </w:rPr>
              <w:t xml:space="preserve">[Epic]</w:t>
            </w:r>
            <w:r>
              <w:rPr>
                <w:rStyle w:val="TipText"/>
              </w:rPr>
              <w:t xml:space="preserve">. For example, a patient might report a brand name medication but not its strength. When you click </w:t>
            </w:r>
            <w:r>
              <w:rPr>
                <w:rStyle w:val="TipText"/>
                <w:highlight w:val="yellow"/>
              </w:rPr>
              <w:t xml:space="preserve">[icon: green plus]</w:t>
            </w:r>
            <w:r>
              <w:rPr>
                <w:rStyle w:val="TipText"/>
              </w:rPr>
              <w:t xml:space="preserve">, you must enter a matching medication in the </w:t>
            </w:r>
            <w:r>
              <w:rPr>
                <w:rStyle w:val="TipText"/>
                <w:b/>
                <w:bCs/>
              </w:rPr>
              <w:t xml:space="preserve">Medication Details</w:t>
            </w:r>
            <w:r>
              <w:rPr>
                <w:rStyle w:val="TipText"/>
              </w:rPr>
              <w:t xml:space="preserve"> window.</w:t>
            </w:r>
          </w:p>
        </w:tc>
      </w:tr>
    </w:tbl>
    <w:p>
      <w:pPr>
        <w:pStyle w:val="ListParagraph"/>
        <w:numPr>
          <w:ilvl w:val="0"/>
          <w:numId w:val="13"/>
        </w:numPr>
      </w:pPr>
      <w:r>
        <w:rPr/>
        <w:t xml:space="preserve">Click </w:t>
      </w:r>
      <w:r>
        <w:rPr>
          <w:highlight w:val="yellow"/>
        </w:rPr>
        <w:t xml:space="preserve">[icon: trash can]</w:t>
      </w:r>
      <w:r>
        <w:rPr/>
        <w:t xml:space="preserve"> for any medications that the patient denies taking.</w:t>
      </w:r>
    </w:p>
    <w:p>
      <w:pPr>
        <w:pStyle w:val="ListParagraph"/>
        <w:numPr>
          <w:ilvl w:val="0"/>
          <w:numId w:val="13"/>
        </w:numPr>
      </w:pPr>
      <w:r>
        <w:rPr/>
        <w:t xml:space="preserve">When you are finished, click </w:t>
      </w:r>
      <w:r>
        <w:rPr>
          <w:highlight w:val="yellow"/>
        </w:rPr>
        <w:t xml:space="preserve">[icon]</w:t>
      </w:r>
      <w:r>
        <w:rPr/>
        <w:t xml:space="preserve"> </w:t>
      </w:r>
      <w:r>
        <w:rPr>
          <w:b/>
          <w:bCs/>
        </w:rPr>
        <w:t xml:space="preserve">Accept</w:t>
      </w:r>
      <w:r>
        <w:rPr/>
        <w:t xml:space="preserve"> to add the reconciled medications to the patient's medication list.</w:t>
      </w:r>
    </w:p>
    <w:p/>
    <w:p>
      <w:pPr>
        <w:pStyle w:val="Heading3"/>
      </w:pPr>
      <w:bookmarkStart w:id="112" w:name="_Toc241400112"/>
      <w:r>
        <w:t>Document Patient’s Medical, Surgical, Family and Social History</w:t>
      </w:r>
      <w:bookmarkEnd w:id="112"/>
    </w:p>
    <w:p>
      <w:pPr>
        <w:pStyle w:val="ListParagraph"/>
        <w:keepNext/>
        <w:numPr>
          <w:ilvl w:val="0"/>
          <w:numId w:val="14"/>
        </w:numPr>
      </w:pPr>
      <w:r>
        <w:rPr/>
        <w:t xml:space="preserve">Click on the </w:t>
      </w:r>
      <w:r>
        <w:rPr>
          <w:b/>
          <w:bCs/>
        </w:rPr>
        <w:t xml:space="preserve">History</w:t>
      </w:r>
      <w:r>
        <w:rPr/>
        <w:t xml:space="preserve"> section.</w:t>
      </w:r>
    </w:p>
    <w:p>
      <w:pPr>
        <w:ind w:left="720"/>
      </w:pPr>
      <w:r>
        <w:rPr>
          <w:highlight w:val="yellow"/>
        </w:rPr>
        <w:t xml:space="preserve">[Screenshot: History section, General Medical History]</w:t>
      </w:r>
    </w:p>
    <w:p>
      <w:pPr>
        <w:pStyle w:val="ListParagraph"/>
        <w:keepNext/>
        <w:numPr>
          <w:ilvl w:val="0"/>
          <w:numId w:val="14"/>
        </w:numPr>
      </w:pPr>
      <w:r>
        <w:rPr/>
        <w:t xml:space="preserve">Update the items as needed.</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8639"/>
      </w:tblGrid>
      <w:tr w:rsidR="00D510FE" w:rsidRPr="00537AFE" w:rsidTr="00A459EA">
        <w:trPr>
          <w:trHeight w:val="548"/>
        </w:trPr>
        <w:tc>
          <w:tcPr>
            <w:tcW w:w="630" w:type="dxa"/>
          </w:tcPr>
          <w:p w:rsidR="00D510FE" w:rsidRPr="00537AFE" w:rsidRDefault="00D510FE" w:rsidP="00A459EA">
            <w:pPr>
              <w:pStyle w:val="ListNumber2"/>
              <w:tabs>
                <w:tab w:val="clear" w:pos="720"/>
              </w:tabs>
              <w:spacing w:before="72" w:after="72"/>
              <w:ind w:left="-1080" w:firstLine="0"/>
            </w:pPr>
            <w:r>
              <w:rPr>
                <w:noProof/>
              </w:rPr>
              <mc:AlternateContent>
                <mc:Choice Requires="wpg">
                  <w:drawing>
                    <wp:anchor distT="0" distB="0" distL="114300" distR="114300" simplePos="0" relativeHeight="251735526" behindDoc="0" locked="0" layoutInCell="1" allowOverlap="1" wp14:anchorId="3974D330" wp14:editId="337836F3">
                      <wp:simplePos x="0" y="0"/>
                      <wp:positionH relativeFrom="column">
                        <wp:posOffset>-3175</wp:posOffset>
                      </wp:positionH>
                      <wp:positionV relativeFrom="paragraph">
                        <wp:posOffset>43815</wp:posOffset>
                      </wp:positionV>
                      <wp:extent cx="268605" cy="268605"/>
                      <wp:effectExtent l="0" t="0" r="0" b="0"/>
                      <wp:wrapNone/>
                      <wp:docPr id="5007" name="Group 5007" descr="Ti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05" cy="268605"/>
                                <a:chOff x="0" y="0"/>
                                <a:chExt cx="1600" cy="1600"/>
                              </a:xfrm>
                            </wpg:grpSpPr>
                            <wps:wsp>
                              <wps:cNvPr id="39" name="Freeform 26"/>
                              <wps:cNvSpPr>
                                <a:spLocks/>
                              </wps:cNvSpPr>
                              <wps:spPr bwMode="auto">
                                <a:xfrm>
                                  <a:off x="0" y="0"/>
                                  <a:ext cx="1600" cy="1600"/>
                                </a:xfrm>
                                <a:custGeom>
                                  <a:avLst/>
                                  <a:gdLst>
                                    <a:gd name="T0" fmla="*/ 842 w 1600"/>
                                    <a:gd name="T1" fmla="*/ 2 h 1600"/>
                                    <a:gd name="T2" fmla="*/ 962 w 1600"/>
                                    <a:gd name="T3" fmla="*/ 16 h 1600"/>
                                    <a:gd name="T4" fmla="*/ 1076 w 1600"/>
                                    <a:gd name="T5" fmla="*/ 48 h 1600"/>
                                    <a:gd name="T6" fmla="*/ 1182 w 1600"/>
                                    <a:gd name="T7" fmla="*/ 96 h 1600"/>
                                    <a:gd name="T8" fmla="*/ 1278 w 1600"/>
                                    <a:gd name="T9" fmla="*/ 158 h 1600"/>
                                    <a:gd name="T10" fmla="*/ 1366 w 1600"/>
                                    <a:gd name="T11" fmla="*/ 234 h 1600"/>
                                    <a:gd name="T12" fmla="*/ 1442 w 1600"/>
                                    <a:gd name="T13" fmla="*/ 322 h 1600"/>
                                    <a:gd name="T14" fmla="*/ 1504 w 1600"/>
                                    <a:gd name="T15" fmla="*/ 418 h 1600"/>
                                    <a:gd name="T16" fmla="*/ 1552 w 1600"/>
                                    <a:gd name="T17" fmla="*/ 524 h 1600"/>
                                    <a:gd name="T18" fmla="*/ 1584 w 1600"/>
                                    <a:gd name="T19" fmla="*/ 638 h 1600"/>
                                    <a:gd name="T20" fmla="*/ 1598 w 1600"/>
                                    <a:gd name="T21" fmla="*/ 758 h 1600"/>
                                    <a:gd name="T22" fmla="*/ 1598 w 1600"/>
                                    <a:gd name="T23" fmla="*/ 842 h 1600"/>
                                    <a:gd name="T24" fmla="*/ 1584 w 1600"/>
                                    <a:gd name="T25" fmla="*/ 962 h 1600"/>
                                    <a:gd name="T26" fmla="*/ 1552 w 1600"/>
                                    <a:gd name="T27" fmla="*/ 1076 h 1600"/>
                                    <a:gd name="T28" fmla="*/ 1504 w 1600"/>
                                    <a:gd name="T29" fmla="*/ 1182 h 1600"/>
                                    <a:gd name="T30" fmla="*/ 1442 w 1600"/>
                                    <a:gd name="T31" fmla="*/ 1278 h 1600"/>
                                    <a:gd name="T32" fmla="*/ 1366 w 1600"/>
                                    <a:gd name="T33" fmla="*/ 1366 h 1600"/>
                                    <a:gd name="T34" fmla="*/ 1278 w 1600"/>
                                    <a:gd name="T35" fmla="*/ 1442 h 1600"/>
                                    <a:gd name="T36" fmla="*/ 1182 w 1600"/>
                                    <a:gd name="T37" fmla="*/ 1504 h 1600"/>
                                    <a:gd name="T38" fmla="*/ 1076 w 1600"/>
                                    <a:gd name="T39" fmla="*/ 1552 h 1600"/>
                                    <a:gd name="T40" fmla="*/ 962 w 1600"/>
                                    <a:gd name="T41" fmla="*/ 1584 h 1600"/>
                                    <a:gd name="T42" fmla="*/ 842 w 1600"/>
                                    <a:gd name="T43" fmla="*/ 1598 h 1600"/>
                                    <a:gd name="T44" fmla="*/ 758 w 1600"/>
                                    <a:gd name="T45" fmla="*/ 1598 h 1600"/>
                                    <a:gd name="T46" fmla="*/ 638 w 1600"/>
                                    <a:gd name="T47" fmla="*/ 1584 h 1600"/>
                                    <a:gd name="T48" fmla="*/ 524 w 1600"/>
                                    <a:gd name="T49" fmla="*/ 1552 h 1600"/>
                                    <a:gd name="T50" fmla="*/ 418 w 1600"/>
                                    <a:gd name="T51" fmla="*/ 1504 h 1600"/>
                                    <a:gd name="T52" fmla="*/ 322 w 1600"/>
                                    <a:gd name="T53" fmla="*/ 1442 h 1600"/>
                                    <a:gd name="T54" fmla="*/ 234 w 1600"/>
                                    <a:gd name="T55" fmla="*/ 1366 h 1600"/>
                                    <a:gd name="T56" fmla="*/ 158 w 1600"/>
                                    <a:gd name="T57" fmla="*/ 1278 h 1600"/>
                                    <a:gd name="T58" fmla="*/ 96 w 1600"/>
                                    <a:gd name="T59" fmla="*/ 1182 h 1600"/>
                                    <a:gd name="T60" fmla="*/ 48 w 1600"/>
                                    <a:gd name="T61" fmla="*/ 1076 h 1600"/>
                                    <a:gd name="T62" fmla="*/ 16 w 1600"/>
                                    <a:gd name="T63" fmla="*/ 962 h 1600"/>
                                    <a:gd name="T64" fmla="*/ 2 w 1600"/>
                                    <a:gd name="T65" fmla="*/ 842 h 1600"/>
                                    <a:gd name="T66" fmla="*/ 2 w 1600"/>
                                    <a:gd name="T67" fmla="*/ 758 h 1600"/>
                                    <a:gd name="T68" fmla="*/ 16 w 1600"/>
                                    <a:gd name="T69" fmla="*/ 638 h 1600"/>
                                    <a:gd name="T70" fmla="*/ 48 w 1600"/>
                                    <a:gd name="T71" fmla="*/ 524 h 1600"/>
                                    <a:gd name="T72" fmla="*/ 96 w 1600"/>
                                    <a:gd name="T73" fmla="*/ 418 h 1600"/>
                                    <a:gd name="T74" fmla="*/ 158 w 1600"/>
                                    <a:gd name="T75" fmla="*/ 322 h 1600"/>
                                    <a:gd name="T76" fmla="*/ 234 w 1600"/>
                                    <a:gd name="T77" fmla="*/ 234 h 1600"/>
                                    <a:gd name="T78" fmla="*/ 322 w 1600"/>
                                    <a:gd name="T79" fmla="*/ 158 h 1600"/>
                                    <a:gd name="T80" fmla="*/ 418 w 1600"/>
                                    <a:gd name="T81" fmla="*/ 96 h 1600"/>
                                    <a:gd name="T82" fmla="*/ 524 w 1600"/>
                                    <a:gd name="T83" fmla="*/ 48 h 1600"/>
                                    <a:gd name="T84" fmla="*/ 638 w 1600"/>
                                    <a:gd name="T85" fmla="*/ 16 h 1600"/>
                                    <a:gd name="T86" fmla="*/ 758 w 1600"/>
                                    <a:gd name="T87" fmla="*/ 2 h 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00" h="1600">
                                      <a:moveTo>
                                        <a:pt x="800" y="0"/>
                                      </a:moveTo>
                                      <a:lnTo>
                                        <a:pt x="800" y="0"/>
                                      </a:lnTo>
                                      <a:lnTo>
                                        <a:pt x="842" y="2"/>
                                      </a:lnTo>
                                      <a:lnTo>
                                        <a:pt x="882" y="4"/>
                                      </a:lnTo>
                                      <a:lnTo>
                                        <a:pt x="922" y="10"/>
                                      </a:lnTo>
                                      <a:lnTo>
                                        <a:pt x="962" y="16"/>
                                      </a:lnTo>
                                      <a:lnTo>
                                        <a:pt x="1000" y="26"/>
                                      </a:lnTo>
                                      <a:lnTo>
                                        <a:pt x="1038" y="36"/>
                                      </a:lnTo>
                                      <a:lnTo>
                                        <a:pt x="1076" y="48"/>
                                      </a:lnTo>
                                      <a:lnTo>
                                        <a:pt x="1112" y="62"/>
                                      </a:lnTo>
                                      <a:lnTo>
                                        <a:pt x="1146" y="78"/>
                                      </a:lnTo>
                                      <a:lnTo>
                                        <a:pt x="1182" y="96"/>
                                      </a:lnTo>
                                      <a:lnTo>
                                        <a:pt x="1214" y="116"/>
                                      </a:lnTo>
                                      <a:lnTo>
                                        <a:pt x="1248" y="136"/>
                                      </a:lnTo>
                                      <a:lnTo>
                                        <a:pt x="1278" y="158"/>
                                      </a:lnTo>
                                      <a:lnTo>
                                        <a:pt x="1308" y="182"/>
                                      </a:lnTo>
                                      <a:lnTo>
                                        <a:pt x="1338" y="208"/>
                                      </a:lnTo>
                                      <a:lnTo>
                                        <a:pt x="1366" y="234"/>
                                      </a:lnTo>
                                      <a:lnTo>
                                        <a:pt x="1392" y="262"/>
                                      </a:lnTo>
                                      <a:lnTo>
                                        <a:pt x="1418" y="292"/>
                                      </a:lnTo>
                                      <a:lnTo>
                                        <a:pt x="1442" y="322"/>
                                      </a:lnTo>
                                      <a:lnTo>
                                        <a:pt x="1464" y="352"/>
                                      </a:lnTo>
                                      <a:lnTo>
                                        <a:pt x="1484" y="386"/>
                                      </a:lnTo>
                                      <a:lnTo>
                                        <a:pt x="1504" y="418"/>
                                      </a:lnTo>
                                      <a:lnTo>
                                        <a:pt x="1522" y="454"/>
                                      </a:lnTo>
                                      <a:lnTo>
                                        <a:pt x="1538" y="488"/>
                                      </a:lnTo>
                                      <a:lnTo>
                                        <a:pt x="1552" y="524"/>
                                      </a:lnTo>
                                      <a:lnTo>
                                        <a:pt x="1564" y="562"/>
                                      </a:lnTo>
                                      <a:lnTo>
                                        <a:pt x="1574" y="600"/>
                                      </a:lnTo>
                                      <a:lnTo>
                                        <a:pt x="1584" y="638"/>
                                      </a:lnTo>
                                      <a:lnTo>
                                        <a:pt x="1590" y="678"/>
                                      </a:lnTo>
                                      <a:lnTo>
                                        <a:pt x="1596" y="718"/>
                                      </a:lnTo>
                                      <a:lnTo>
                                        <a:pt x="1598" y="758"/>
                                      </a:lnTo>
                                      <a:lnTo>
                                        <a:pt x="1600" y="800"/>
                                      </a:lnTo>
                                      <a:lnTo>
                                        <a:pt x="1600" y="800"/>
                                      </a:lnTo>
                                      <a:lnTo>
                                        <a:pt x="1598" y="842"/>
                                      </a:lnTo>
                                      <a:lnTo>
                                        <a:pt x="1596" y="882"/>
                                      </a:lnTo>
                                      <a:lnTo>
                                        <a:pt x="1590" y="922"/>
                                      </a:lnTo>
                                      <a:lnTo>
                                        <a:pt x="1584" y="962"/>
                                      </a:lnTo>
                                      <a:lnTo>
                                        <a:pt x="1574" y="1000"/>
                                      </a:lnTo>
                                      <a:lnTo>
                                        <a:pt x="1564" y="1038"/>
                                      </a:lnTo>
                                      <a:lnTo>
                                        <a:pt x="1552" y="1076"/>
                                      </a:lnTo>
                                      <a:lnTo>
                                        <a:pt x="1538" y="1112"/>
                                      </a:lnTo>
                                      <a:lnTo>
                                        <a:pt x="1522" y="1146"/>
                                      </a:lnTo>
                                      <a:lnTo>
                                        <a:pt x="1504" y="1182"/>
                                      </a:lnTo>
                                      <a:lnTo>
                                        <a:pt x="1484" y="1214"/>
                                      </a:lnTo>
                                      <a:lnTo>
                                        <a:pt x="1464" y="1248"/>
                                      </a:lnTo>
                                      <a:lnTo>
                                        <a:pt x="1442" y="1278"/>
                                      </a:lnTo>
                                      <a:lnTo>
                                        <a:pt x="1418" y="1308"/>
                                      </a:lnTo>
                                      <a:lnTo>
                                        <a:pt x="1392" y="1338"/>
                                      </a:lnTo>
                                      <a:lnTo>
                                        <a:pt x="1366" y="1366"/>
                                      </a:lnTo>
                                      <a:lnTo>
                                        <a:pt x="1338" y="1392"/>
                                      </a:lnTo>
                                      <a:lnTo>
                                        <a:pt x="1308" y="1418"/>
                                      </a:lnTo>
                                      <a:lnTo>
                                        <a:pt x="1278" y="1442"/>
                                      </a:lnTo>
                                      <a:lnTo>
                                        <a:pt x="1248" y="1464"/>
                                      </a:lnTo>
                                      <a:lnTo>
                                        <a:pt x="1214" y="1484"/>
                                      </a:lnTo>
                                      <a:lnTo>
                                        <a:pt x="1182" y="1504"/>
                                      </a:lnTo>
                                      <a:lnTo>
                                        <a:pt x="1146" y="1522"/>
                                      </a:lnTo>
                                      <a:lnTo>
                                        <a:pt x="1112" y="1538"/>
                                      </a:lnTo>
                                      <a:lnTo>
                                        <a:pt x="1076" y="1552"/>
                                      </a:lnTo>
                                      <a:lnTo>
                                        <a:pt x="1038" y="1564"/>
                                      </a:lnTo>
                                      <a:lnTo>
                                        <a:pt x="1000" y="1574"/>
                                      </a:lnTo>
                                      <a:lnTo>
                                        <a:pt x="962" y="1584"/>
                                      </a:lnTo>
                                      <a:lnTo>
                                        <a:pt x="922" y="1590"/>
                                      </a:lnTo>
                                      <a:lnTo>
                                        <a:pt x="882" y="1596"/>
                                      </a:lnTo>
                                      <a:lnTo>
                                        <a:pt x="842" y="1598"/>
                                      </a:lnTo>
                                      <a:lnTo>
                                        <a:pt x="800" y="1600"/>
                                      </a:lnTo>
                                      <a:lnTo>
                                        <a:pt x="800" y="1600"/>
                                      </a:lnTo>
                                      <a:lnTo>
                                        <a:pt x="758" y="1598"/>
                                      </a:lnTo>
                                      <a:lnTo>
                                        <a:pt x="718" y="1596"/>
                                      </a:lnTo>
                                      <a:lnTo>
                                        <a:pt x="678" y="1590"/>
                                      </a:lnTo>
                                      <a:lnTo>
                                        <a:pt x="638" y="1584"/>
                                      </a:lnTo>
                                      <a:lnTo>
                                        <a:pt x="600" y="1574"/>
                                      </a:lnTo>
                                      <a:lnTo>
                                        <a:pt x="562" y="1564"/>
                                      </a:lnTo>
                                      <a:lnTo>
                                        <a:pt x="524" y="1552"/>
                                      </a:lnTo>
                                      <a:lnTo>
                                        <a:pt x="488" y="1538"/>
                                      </a:lnTo>
                                      <a:lnTo>
                                        <a:pt x="454" y="1522"/>
                                      </a:lnTo>
                                      <a:lnTo>
                                        <a:pt x="418" y="1504"/>
                                      </a:lnTo>
                                      <a:lnTo>
                                        <a:pt x="386" y="1484"/>
                                      </a:lnTo>
                                      <a:lnTo>
                                        <a:pt x="352" y="1464"/>
                                      </a:lnTo>
                                      <a:lnTo>
                                        <a:pt x="322" y="1442"/>
                                      </a:lnTo>
                                      <a:lnTo>
                                        <a:pt x="292" y="1418"/>
                                      </a:lnTo>
                                      <a:lnTo>
                                        <a:pt x="262" y="1392"/>
                                      </a:lnTo>
                                      <a:lnTo>
                                        <a:pt x="234" y="1366"/>
                                      </a:lnTo>
                                      <a:lnTo>
                                        <a:pt x="208" y="1338"/>
                                      </a:lnTo>
                                      <a:lnTo>
                                        <a:pt x="182" y="1308"/>
                                      </a:lnTo>
                                      <a:lnTo>
                                        <a:pt x="158" y="1278"/>
                                      </a:lnTo>
                                      <a:lnTo>
                                        <a:pt x="136" y="1248"/>
                                      </a:lnTo>
                                      <a:lnTo>
                                        <a:pt x="116" y="1214"/>
                                      </a:lnTo>
                                      <a:lnTo>
                                        <a:pt x="96" y="1182"/>
                                      </a:lnTo>
                                      <a:lnTo>
                                        <a:pt x="78" y="1146"/>
                                      </a:lnTo>
                                      <a:lnTo>
                                        <a:pt x="62" y="1112"/>
                                      </a:lnTo>
                                      <a:lnTo>
                                        <a:pt x="48" y="1076"/>
                                      </a:lnTo>
                                      <a:lnTo>
                                        <a:pt x="36" y="1038"/>
                                      </a:lnTo>
                                      <a:lnTo>
                                        <a:pt x="26" y="1000"/>
                                      </a:lnTo>
                                      <a:lnTo>
                                        <a:pt x="16" y="962"/>
                                      </a:lnTo>
                                      <a:lnTo>
                                        <a:pt x="10" y="922"/>
                                      </a:lnTo>
                                      <a:lnTo>
                                        <a:pt x="4" y="882"/>
                                      </a:lnTo>
                                      <a:lnTo>
                                        <a:pt x="2" y="842"/>
                                      </a:lnTo>
                                      <a:lnTo>
                                        <a:pt x="0" y="800"/>
                                      </a:lnTo>
                                      <a:lnTo>
                                        <a:pt x="0" y="800"/>
                                      </a:lnTo>
                                      <a:lnTo>
                                        <a:pt x="2" y="758"/>
                                      </a:lnTo>
                                      <a:lnTo>
                                        <a:pt x="4" y="718"/>
                                      </a:lnTo>
                                      <a:lnTo>
                                        <a:pt x="10" y="678"/>
                                      </a:lnTo>
                                      <a:lnTo>
                                        <a:pt x="16" y="638"/>
                                      </a:lnTo>
                                      <a:lnTo>
                                        <a:pt x="26" y="600"/>
                                      </a:lnTo>
                                      <a:lnTo>
                                        <a:pt x="36" y="562"/>
                                      </a:lnTo>
                                      <a:lnTo>
                                        <a:pt x="48" y="524"/>
                                      </a:lnTo>
                                      <a:lnTo>
                                        <a:pt x="62" y="488"/>
                                      </a:lnTo>
                                      <a:lnTo>
                                        <a:pt x="78" y="454"/>
                                      </a:lnTo>
                                      <a:lnTo>
                                        <a:pt x="96" y="418"/>
                                      </a:lnTo>
                                      <a:lnTo>
                                        <a:pt x="116" y="386"/>
                                      </a:lnTo>
                                      <a:lnTo>
                                        <a:pt x="136" y="352"/>
                                      </a:lnTo>
                                      <a:lnTo>
                                        <a:pt x="158" y="322"/>
                                      </a:lnTo>
                                      <a:lnTo>
                                        <a:pt x="182" y="292"/>
                                      </a:lnTo>
                                      <a:lnTo>
                                        <a:pt x="208" y="262"/>
                                      </a:lnTo>
                                      <a:lnTo>
                                        <a:pt x="234" y="234"/>
                                      </a:lnTo>
                                      <a:lnTo>
                                        <a:pt x="262" y="208"/>
                                      </a:lnTo>
                                      <a:lnTo>
                                        <a:pt x="292" y="182"/>
                                      </a:lnTo>
                                      <a:lnTo>
                                        <a:pt x="322" y="158"/>
                                      </a:lnTo>
                                      <a:lnTo>
                                        <a:pt x="352" y="136"/>
                                      </a:lnTo>
                                      <a:lnTo>
                                        <a:pt x="386" y="116"/>
                                      </a:lnTo>
                                      <a:lnTo>
                                        <a:pt x="418" y="96"/>
                                      </a:lnTo>
                                      <a:lnTo>
                                        <a:pt x="454" y="78"/>
                                      </a:lnTo>
                                      <a:lnTo>
                                        <a:pt x="488" y="62"/>
                                      </a:lnTo>
                                      <a:lnTo>
                                        <a:pt x="524" y="48"/>
                                      </a:lnTo>
                                      <a:lnTo>
                                        <a:pt x="562" y="36"/>
                                      </a:lnTo>
                                      <a:lnTo>
                                        <a:pt x="600" y="26"/>
                                      </a:lnTo>
                                      <a:lnTo>
                                        <a:pt x="638" y="16"/>
                                      </a:lnTo>
                                      <a:lnTo>
                                        <a:pt x="678" y="10"/>
                                      </a:lnTo>
                                      <a:lnTo>
                                        <a:pt x="718" y="4"/>
                                      </a:lnTo>
                                      <a:lnTo>
                                        <a:pt x="758" y="2"/>
                                      </a:lnTo>
                                      <a:lnTo>
                                        <a:pt x="800" y="0"/>
                                      </a:lnTo>
                                      <a:lnTo>
                                        <a:pt x="800" y="0"/>
                                      </a:lnTo>
                                      <a:close/>
                                    </a:path>
                                  </a:pathLst>
                                </a:custGeom>
                                <a:solidFill>
                                  <a:srgbClr val="000000"/>
                                </a:solidFill>
                                <a:ln>
                                  <a:noFill/>
                                </a:ln>
                              </wps:spPr>
                              <wps:bodyPr vert="horz" wrap="square" lIns="91440" tIns="45720" rIns="91440" bIns="45720" numCol="1" anchor="t" anchorCtr="0" compatLnSpc="1">
                                <a:prstTxWarp prst="textNoShape">
                                  <a:avLst/>
                                </a:prstTxWarp>
                              </wps:bodyPr>
                            </wps:wsp>
                            <wps:wsp>
                              <wps:cNvPr id="40" name="Freeform 27"/>
                              <wps:cNvSpPr>
                                <a:spLocks noEditPoints="1"/>
                              </wps:cNvSpPr>
                              <wps:spPr bwMode="auto">
                                <a:xfrm>
                                  <a:off x="674" y="252"/>
                                  <a:ext cx="252" cy="1096"/>
                                </a:xfrm>
                                <a:custGeom>
                                  <a:avLst/>
                                  <a:gdLst>
                                    <a:gd name="T0" fmla="*/ 252 w 252"/>
                                    <a:gd name="T1" fmla="*/ 106 h 1096"/>
                                    <a:gd name="T2" fmla="*/ 246 w 252"/>
                                    <a:gd name="T3" fmla="*/ 156 h 1096"/>
                                    <a:gd name="T4" fmla="*/ 236 w 252"/>
                                    <a:gd name="T5" fmla="*/ 176 h 1096"/>
                                    <a:gd name="T6" fmla="*/ 226 w 252"/>
                                    <a:gd name="T7" fmla="*/ 190 h 1096"/>
                                    <a:gd name="T8" fmla="*/ 218 w 252"/>
                                    <a:gd name="T9" fmla="*/ 194 h 1096"/>
                                    <a:gd name="T10" fmla="*/ 186 w 252"/>
                                    <a:gd name="T11" fmla="*/ 206 h 1096"/>
                                    <a:gd name="T12" fmla="*/ 126 w 252"/>
                                    <a:gd name="T13" fmla="*/ 212 h 1096"/>
                                    <a:gd name="T14" fmla="*/ 92 w 252"/>
                                    <a:gd name="T15" fmla="*/ 212 h 1096"/>
                                    <a:gd name="T16" fmla="*/ 42 w 252"/>
                                    <a:gd name="T17" fmla="*/ 200 h 1096"/>
                                    <a:gd name="T18" fmla="*/ 26 w 252"/>
                                    <a:gd name="T19" fmla="*/ 190 h 1096"/>
                                    <a:gd name="T20" fmla="*/ 20 w 252"/>
                                    <a:gd name="T21" fmla="*/ 184 h 1096"/>
                                    <a:gd name="T22" fmla="*/ 6 w 252"/>
                                    <a:gd name="T23" fmla="*/ 158 h 1096"/>
                                    <a:gd name="T24" fmla="*/ 0 w 252"/>
                                    <a:gd name="T25" fmla="*/ 110 h 1096"/>
                                    <a:gd name="T26" fmla="*/ 2 w 252"/>
                                    <a:gd name="T27" fmla="*/ 80 h 1096"/>
                                    <a:gd name="T28" fmla="*/ 10 w 252"/>
                                    <a:gd name="T29" fmla="*/ 48 h 1096"/>
                                    <a:gd name="T30" fmla="*/ 20 w 252"/>
                                    <a:gd name="T31" fmla="*/ 30 h 1096"/>
                                    <a:gd name="T32" fmla="*/ 26 w 252"/>
                                    <a:gd name="T33" fmla="*/ 24 h 1096"/>
                                    <a:gd name="T34" fmla="*/ 42 w 252"/>
                                    <a:gd name="T35" fmla="*/ 14 h 1096"/>
                                    <a:gd name="T36" fmla="*/ 92 w 252"/>
                                    <a:gd name="T37" fmla="*/ 2 h 1096"/>
                                    <a:gd name="T38" fmla="*/ 126 w 252"/>
                                    <a:gd name="T39" fmla="*/ 0 h 1096"/>
                                    <a:gd name="T40" fmla="*/ 188 w 252"/>
                                    <a:gd name="T41" fmla="*/ 6 h 1096"/>
                                    <a:gd name="T42" fmla="*/ 218 w 252"/>
                                    <a:gd name="T43" fmla="*/ 18 h 1096"/>
                                    <a:gd name="T44" fmla="*/ 226 w 252"/>
                                    <a:gd name="T45" fmla="*/ 24 h 1096"/>
                                    <a:gd name="T46" fmla="*/ 238 w 252"/>
                                    <a:gd name="T47" fmla="*/ 38 h 1096"/>
                                    <a:gd name="T48" fmla="*/ 246 w 252"/>
                                    <a:gd name="T49" fmla="*/ 56 h 1096"/>
                                    <a:gd name="T50" fmla="*/ 252 w 252"/>
                                    <a:gd name="T51" fmla="*/ 106 h 1096"/>
                                    <a:gd name="T52" fmla="*/ 236 w 252"/>
                                    <a:gd name="T53" fmla="*/ 1064 h 1096"/>
                                    <a:gd name="T54" fmla="*/ 234 w 252"/>
                                    <a:gd name="T55" fmla="*/ 1070 h 1096"/>
                                    <a:gd name="T56" fmla="*/ 230 w 252"/>
                                    <a:gd name="T57" fmla="*/ 1078 h 1096"/>
                                    <a:gd name="T58" fmla="*/ 212 w 252"/>
                                    <a:gd name="T59" fmla="*/ 1088 h 1096"/>
                                    <a:gd name="T60" fmla="*/ 198 w 252"/>
                                    <a:gd name="T61" fmla="*/ 1090 h 1096"/>
                                    <a:gd name="T62" fmla="*/ 178 w 252"/>
                                    <a:gd name="T63" fmla="*/ 1094 h 1096"/>
                                    <a:gd name="T64" fmla="*/ 126 w 252"/>
                                    <a:gd name="T65" fmla="*/ 1096 h 1096"/>
                                    <a:gd name="T66" fmla="*/ 96 w 252"/>
                                    <a:gd name="T67" fmla="*/ 1094 h 1096"/>
                                    <a:gd name="T68" fmla="*/ 74 w 252"/>
                                    <a:gd name="T69" fmla="*/ 1094 h 1096"/>
                                    <a:gd name="T70" fmla="*/ 40 w 252"/>
                                    <a:gd name="T71" fmla="*/ 1088 h 1096"/>
                                    <a:gd name="T72" fmla="*/ 28 w 252"/>
                                    <a:gd name="T73" fmla="*/ 1082 h 1096"/>
                                    <a:gd name="T74" fmla="*/ 22 w 252"/>
                                    <a:gd name="T75" fmla="*/ 1078 h 1096"/>
                                    <a:gd name="T76" fmla="*/ 16 w 252"/>
                                    <a:gd name="T77" fmla="*/ 1064 h 1096"/>
                                    <a:gd name="T78" fmla="*/ 16 w 252"/>
                                    <a:gd name="T79" fmla="*/ 350 h 1096"/>
                                    <a:gd name="T80" fmla="*/ 22 w 252"/>
                                    <a:gd name="T81" fmla="*/ 334 h 1096"/>
                                    <a:gd name="T82" fmla="*/ 28 w 252"/>
                                    <a:gd name="T83" fmla="*/ 330 h 1096"/>
                                    <a:gd name="T84" fmla="*/ 40 w 252"/>
                                    <a:gd name="T85" fmla="*/ 324 h 1096"/>
                                    <a:gd name="T86" fmla="*/ 74 w 252"/>
                                    <a:gd name="T87" fmla="*/ 318 h 1096"/>
                                    <a:gd name="T88" fmla="*/ 96 w 252"/>
                                    <a:gd name="T89" fmla="*/ 316 h 1096"/>
                                    <a:gd name="T90" fmla="*/ 126 w 252"/>
                                    <a:gd name="T91" fmla="*/ 316 h 1096"/>
                                    <a:gd name="T92" fmla="*/ 178 w 252"/>
                                    <a:gd name="T93" fmla="*/ 318 h 1096"/>
                                    <a:gd name="T94" fmla="*/ 198 w 252"/>
                                    <a:gd name="T95" fmla="*/ 320 h 1096"/>
                                    <a:gd name="T96" fmla="*/ 212 w 252"/>
                                    <a:gd name="T97" fmla="*/ 324 h 1096"/>
                                    <a:gd name="T98" fmla="*/ 230 w 252"/>
                                    <a:gd name="T99" fmla="*/ 334 h 1096"/>
                                    <a:gd name="T100" fmla="*/ 234 w 252"/>
                                    <a:gd name="T101" fmla="*/ 342 h 1096"/>
                                    <a:gd name="T102" fmla="*/ 236 w 252"/>
                                    <a:gd name="T103" fmla="*/ 1064 h 1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2" h="1096">
                                      <a:moveTo>
                                        <a:pt x="252" y="106"/>
                                      </a:moveTo>
                                      <a:lnTo>
                                        <a:pt x="252" y="106"/>
                                      </a:lnTo>
                                      <a:lnTo>
                                        <a:pt x="250" y="134"/>
                                      </a:lnTo>
                                      <a:lnTo>
                                        <a:pt x="246" y="156"/>
                                      </a:lnTo>
                                      <a:lnTo>
                                        <a:pt x="242" y="166"/>
                                      </a:lnTo>
                                      <a:lnTo>
                                        <a:pt x="236" y="176"/>
                                      </a:lnTo>
                                      <a:lnTo>
                                        <a:pt x="232" y="182"/>
                                      </a:lnTo>
                                      <a:lnTo>
                                        <a:pt x="226" y="190"/>
                                      </a:lnTo>
                                      <a:lnTo>
                                        <a:pt x="226" y="190"/>
                                      </a:lnTo>
                                      <a:lnTo>
                                        <a:pt x="218" y="194"/>
                                      </a:lnTo>
                                      <a:lnTo>
                                        <a:pt x="208" y="200"/>
                                      </a:lnTo>
                                      <a:lnTo>
                                        <a:pt x="186" y="206"/>
                                      </a:lnTo>
                                      <a:lnTo>
                                        <a:pt x="158" y="212"/>
                                      </a:lnTo>
                                      <a:lnTo>
                                        <a:pt x="126" y="212"/>
                                      </a:lnTo>
                                      <a:lnTo>
                                        <a:pt x="126" y="212"/>
                                      </a:lnTo>
                                      <a:lnTo>
                                        <a:pt x="92" y="212"/>
                                      </a:lnTo>
                                      <a:lnTo>
                                        <a:pt x="64" y="208"/>
                                      </a:lnTo>
                                      <a:lnTo>
                                        <a:pt x="42" y="200"/>
                                      </a:lnTo>
                                      <a:lnTo>
                                        <a:pt x="32" y="196"/>
                                      </a:lnTo>
                                      <a:lnTo>
                                        <a:pt x="26" y="190"/>
                                      </a:lnTo>
                                      <a:lnTo>
                                        <a:pt x="26" y="190"/>
                                      </a:lnTo>
                                      <a:lnTo>
                                        <a:pt x="20" y="184"/>
                                      </a:lnTo>
                                      <a:lnTo>
                                        <a:pt x="14" y="176"/>
                                      </a:lnTo>
                                      <a:lnTo>
                                        <a:pt x="6" y="158"/>
                                      </a:lnTo>
                                      <a:lnTo>
                                        <a:pt x="2" y="136"/>
                                      </a:lnTo>
                                      <a:lnTo>
                                        <a:pt x="0" y="110"/>
                                      </a:lnTo>
                                      <a:lnTo>
                                        <a:pt x="0" y="110"/>
                                      </a:lnTo>
                                      <a:lnTo>
                                        <a:pt x="2" y="80"/>
                                      </a:lnTo>
                                      <a:lnTo>
                                        <a:pt x="6" y="58"/>
                                      </a:lnTo>
                                      <a:lnTo>
                                        <a:pt x="10" y="48"/>
                                      </a:lnTo>
                                      <a:lnTo>
                                        <a:pt x="14" y="38"/>
                                      </a:lnTo>
                                      <a:lnTo>
                                        <a:pt x="20" y="30"/>
                                      </a:lnTo>
                                      <a:lnTo>
                                        <a:pt x="26" y="24"/>
                                      </a:lnTo>
                                      <a:lnTo>
                                        <a:pt x="26" y="24"/>
                                      </a:lnTo>
                                      <a:lnTo>
                                        <a:pt x="34" y="18"/>
                                      </a:lnTo>
                                      <a:lnTo>
                                        <a:pt x="42" y="14"/>
                                      </a:lnTo>
                                      <a:lnTo>
                                        <a:pt x="64" y="6"/>
                                      </a:lnTo>
                                      <a:lnTo>
                                        <a:pt x="92" y="2"/>
                                      </a:lnTo>
                                      <a:lnTo>
                                        <a:pt x="126" y="0"/>
                                      </a:lnTo>
                                      <a:lnTo>
                                        <a:pt x="126" y="0"/>
                                      </a:lnTo>
                                      <a:lnTo>
                                        <a:pt x="160" y="2"/>
                                      </a:lnTo>
                                      <a:lnTo>
                                        <a:pt x="188" y="6"/>
                                      </a:lnTo>
                                      <a:lnTo>
                                        <a:pt x="210" y="14"/>
                                      </a:lnTo>
                                      <a:lnTo>
                                        <a:pt x="218" y="18"/>
                                      </a:lnTo>
                                      <a:lnTo>
                                        <a:pt x="226" y="24"/>
                                      </a:lnTo>
                                      <a:lnTo>
                                        <a:pt x="226" y="24"/>
                                      </a:lnTo>
                                      <a:lnTo>
                                        <a:pt x="232" y="30"/>
                                      </a:lnTo>
                                      <a:lnTo>
                                        <a:pt x="238" y="38"/>
                                      </a:lnTo>
                                      <a:lnTo>
                                        <a:pt x="242" y="46"/>
                                      </a:lnTo>
                                      <a:lnTo>
                                        <a:pt x="246" y="56"/>
                                      </a:lnTo>
                                      <a:lnTo>
                                        <a:pt x="250" y="78"/>
                                      </a:lnTo>
                                      <a:lnTo>
                                        <a:pt x="252" y="106"/>
                                      </a:lnTo>
                                      <a:lnTo>
                                        <a:pt x="252" y="106"/>
                                      </a:lnTo>
                                      <a:close/>
                                      <a:moveTo>
                                        <a:pt x="236" y="1064"/>
                                      </a:moveTo>
                                      <a:lnTo>
                                        <a:pt x="236" y="1064"/>
                                      </a:lnTo>
                                      <a:lnTo>
                                        <a:pt x="234" y="1070"/>
                                      </a:lnTo>
                                      <a:lnTo>
                                        <a:pt x="230" y="1078"/>
                                      </a:lnTo>
                                      <a:lnTo>
                                        <a:pt x="230" y="1078"/>
                                      </a:lnTo>
                                      <a:lnTo>
                                        <a:pt x="224" y="1082"/>
                                      </a:lnTo>
                                      <a:lnTo>
                                        <a:pt x="212" y="1088"/>
                                      </a:lnTo>
                                      <a:lnTo>
                                        <a:pt x="212" y="1088"/>
                                      </a:lnTo>
                                      <a:lnTo>
                                        <a:pt x="198" y="1090"/>
                                      </a:lnTo>
                                      <a:lnTo>
                                        <a:pt x="178" y="1094"/>
                                      </a:lnTo>
                                      <a:lnTo>
                                        <a:pt x="178" y="1094"/>
                                      </a:lnTo>
                                      <a:lnTo>
                                        <a:pt x="156" y="1094"/>
                                      </a:lnTo>
                                      <a:lnTo>
                                        <a:pt x="126" y="1096"/>
                                      </a:lnTo>
                                      <a:lnTo>
                                        <a:pt x="126" y="1096"/>
                                      </a:lnTo>
                                      <a:lnTo>
                                        <a:pt x="96" y="1094"/>
                                      </a:lnTo>
                                      <a:lnTo>
                                        <a:pt x="74" y="1094"/>
                                      </a:lnTo>
                                      <a:lnTo>
                                        <a:pt x="74" y="1094"/>
                                      </a:lnTo>
                                      <a:lnTo>
                                        <a:pt x="54" y="1090"/>
                                      </a:lnTo>
                                      <a:lnTo>
                                        <a:pt x="40" y="1088"/>
                                      </a:lnTo>
                                      <a:lnTo>
                                        <a:pt x="40" y="1088"/>
                                      </a:lnTo>
                                      <a:lnTo>
                                        <a:pt x="28" y="1082"/>
                                      </a:lnTo>
                                      <a:lnTo>
                                        <a:pt x="22" y="1078"/>
                                      </a:lnTo>
                                      <a:lnTo>
                                        <a:pt x="22" y="1078"/>
                                      </a:lnTo>
                                      <a:lnTo>
                                        <a:pt x="18" y="1070"/>
                                      </a:lnTo>
                                      <a:lnTo>
                                        <a:pt x="16" y="1064"/>
                                      </a:lnTo>
                                      <a:lnTo>
                                        <a:pt x="16" y="350"/>
                                      </a:lnTo>
                                      <a:lnTo>
                                        <a:pt x="16" y="350"/>
                                      </a:lnTo>
                                      <a:lnTo>
                                        <a:pt x="18" y="342"/>
                                      </a:lnTo>
                                      <a:lnTo>
                                        <a:pt x="22" y="334"/>
                                      </a:lnTo>
                                      <a:lnTo>
                                        <a:pt x="22" y="334"/>
                                      </a:lnTo>
                                      <a:lnTo>
                                        <a:pt x="28" y="330"/>
                                      </a:lnTo>
                                      <a:lnTo>
                                        <a:pt x="40" y="324"/>
                                      </a:lnTo>
                                      <a:lnTo>
                                        <a:pt x="40" y="324"/>
                                      </a:lnTo>
                                      <a:lnTo>
                                        <a:pt x="54" y="320"/>
                                      </a:lnTo>
                                      <a:lnTo>
                                        <a:pt x="74" y="318"/>
                                      </a:lnTo>
                                      <a:lnTo>
                                        <a:pt x="74" y="318"/>
                                      </a:lnTo>
                                      <a:lnTo>
                                        <a:pt x="96" y="316"/>
                                      </a:lnTo>
                                      <a:lnTo>
                                        <a:pt x="126" y="316"/>
                                      </a:lnTo>
                                      <a:lnTo>
                                        <a:pt x="126" y="316"/>
                                      </a:lnTo>
                                      <a:lnTo>
                                        <a:pt x="156" y="316"/>
                                      </a:lnTo>
                                      <a:lnTo>
                                        <a:pt x="178" y="318"/>
                                      </a:lnTo>
                                      <a:lnTo>
                                        <a:pt x="178" y="318"/>
                                      </a:lnTo>
                                      <a:lnTo>
                                        <a:pt x="198" y="320"/>
                                      </a:lnTo>
                                      <a:lnTo>
                                        <a:pt x="212" y="324"/>
                                      </a:lnTo>
                                      <a:lnTo>
                                        <a:pt x="212" y="324"/>
                                      </a:lnTo>
                                      <a:lnTo>
                                        <a:pt x="224" y="330"/>
                                      </a:lnTo>
                                      <a:lnTo>
                                        <a:pt x="230" y="334"/>
                                      </a:lnTo>
                                      <a:lnTo>
                                        <a:pt x="230" y="334"/>
                                      </a:lnTo>
                                      <a:lnTo>
                                        <a:pt x="234" y="342"/>
                                      </a:lnTo>
                                      <a:lnTo>
                                        <a:pt x="236" y="350"/>
                                      </a:lnTo>
                                      <a:lnTo>
                                        <a:pt x="236" y="1064"/>
                                      </a:lnTo>
                                      <a:close/>
                                    </a:path>
                                  </a:pathLst>
                                </a:custGeom>
                                <a:solidFill>
                                  <a:srgbClr val="FFFFFF"/>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FBB66C5" id="Group 36" o:spid="_x0000_s1026" alt="Tip" style="position:absolute;margin-left:-.25pt;margin-top:3.45pt;width:21.15pt;height:21.15pt;z-index:251694080;mso-width-relative:margin;mso-height-relative:margin" coordsize="16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">
                      <v:shape id="Freeform 26" o:spid="_x0000_s1027" style="position:absolute;width:1600;height:1600;visibility:visible;mso-wrap-style:square;v-text-anchor:top" coordsize="160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" path="m800,r,l842,2r40,2l922,10r40,6l1000,26r38,10l1076,48r36,14l1146,78r36,18l1214,116r34,20l1278,158r30,24l1338,208r28,26l1392,262r26,30l1442,322r22,30l1484,386r20,32l1522,454r16,34l1552,524r12,38l1574,600r10,38l1590,678r6,40l1598,758r2,42l1600,800r-2,42l1596,882r-6,40l1584,962r-10,38l1564,1038r-12,38l1538,1112r-16,34l1504,1182r-20,32l1464,1248r-22,30l1418,1308r-26,30l1366,1366r-28,26l1308,1418r-30,24l1248,1464r-34,20l1182,1504r-36,18l1112,1538r-36,14l1038,1564r-38,10l962,1584r-40,6l882,1596r-40,2l800,1600r,l758,1598r-40,-2l678,1590r-40,-6l600,1574r-38,-10l524,1552r-36,-14l454,1522r-36,-18l386,1484r-34,-20l322,1442r-30,-24l262,1392r-28,-26l208,1338r-26,-30l158,1278r-22,-30l116,1214,96,1182,78,1146,62,1112,48,1076,36,1038,26,1000,16,962,10,922,4,882,2,842,,800r,l2,758,4,718r6,-40l16,638,26,600,36,562,48,524,62,488,78,454,96,418r20,-32l136,352r22,-30l182,292r26,-30l234,234r28,-26l292,182r30,-24l352,136r34,-20l418,96,454,78,488,62,524,48,562,36,600,26,638,16r40,-6l718,4,758,2,800,r,xe" fillcolor="black" stroked="f">
                        <v:path arrowok="t" o:connecttype="custom" o:connectlocs="842,2;962,16;1076,48;1182,96;1278,158;1366,234;1442,322;1504,418;1552,524;1584,638;1598,758;1598,842;1584,962;1552,1076;1504,1182;1442,1278;1366,1366;1278,1442;1182,1504;1076,1552;962,1584;842,1598;758,1598;638,1584;524,1552;418,1504;322,1442;234,1366;158,1278;96,1182;48,1076;16,962;2,842;2,758;16,638;48,524;96,418;158,322;234,234;322,158;418,96;524,48;638,16;758,2" o:connectangles="0,0,0,0,0,0,0,0,0,0,0,0,0,0,0,0,0,0,0,0,0,0,0,0,0,0,0,0,0,0,0,0,0,0,0,0,0,0,0,0,0,0,0,0"/>
                      </v:shape>
                      <v:shape id="Freeform 27" o:spid="_x0000_s1028" style="position:absolute;left:674;top:252;width:252;height:1096;visibility:visible;mso-wrap-style:square;v-text-anchor:top" coordsize="252,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" path="m252,106r,l250,134r-4,22l242,166r-6,10l232,182r-6,8l226,190r-8,4l208,200r-22,6l158,212r-32,l126,212r-34,l64,208,42,200,32,196r-6,-6l26,190r-6,-6l14,176,6,158,2,136,,110r,l2,80,6,58,10,48,14,38r6,-8l26,24r,l34,18r8,-4l64,6,92,2,126,r,l160,2r28,4l210,14r8,4l226,24r,l232,30r6,8l242,46r4,10l250,78r2,28l252,106xm236,1064r,l234,1070r-4,8l230,1078r-6,4l212,1088r,l198,1090r-20,4l178,1094r-22,l126,1096r,l96,1094r-22,l74,1094r-20,-4l40,1088r,l28,1082r-6,-4l22,1078r-4,-8l16,1064r,-714l16,350r2,-8l22,334r,l28,330r12,-6l40,324r14,-4l74,318r,l96,316r30,l126,316r30,l178,318r,l198,320r14,4l212,324r12,6l230,334r,l234,342r2,8l236,1064xe" stroked="f">
                        <v:path arrowok="t" o:connecttype="custom" o:connectlocs="252,106;246,156;236,176;226,190;218,194;186,206;126,212;92,212;42,200;26,190;20,184;6,158;0,110;2,80;10,48;20,30;26,24;42,14;92,2;126,0;188,6;218,18;226,24;238,38;246,56;252,106;236,1064;234,1070;230,1078;212,1088;198,1090;178,1094;126,1096;96,1094;74,1094;40,1088;28,1082;22,1078;16,1064;16,350;22,334;28,330;40,324;74,318;96,316;126,316;178,318;198,320;212,324;230,334;234,342;236,1064" o:connectangles="0,0,0,0,0,0,0,0,0,0,0,0,0,0,0,0,0,0,0,0,0,0,0,0,0,0,0,0,0,0,0,0,0,0,0,0,0,0,0,0,0,0,0,0,0,0,0,0,0,0,0,0"/>
                        <o:lock v:ext="edit" verticies="t"/>
                      </v:shape>
                    </v:group>
                  </w:pict>
                </mc:Fallback>
              </mc:AlternateContent>
            </w:r>
          </w:p>
        </w:tc>
        <w:tc>
          <w:tcPr>
            <w:tcW w:w="9320" w:type="dxa"/>
            <w:vAlign w:val="center"/>
          </w:tcPr>
          <w:p>
            <w:pPr>
              <w:pStyle w:val="ListNumber2"/>
              <w:tabs>
                <w:tab w:val="clear" w:pos="720"/>
              </w:tabs>
              <w:spacing w:before="72" w:after="72"/>
              <w:ind w:left="0" w:firstLine="0"/>
            </w:pPr>
            <w:r>
              <w:rPr>
                <w:rStyle w:val="TipText"/>
              </w:rPr>
              <w:t xml:space="preserve">You can use the paper icon to add additional comments.</w:t>
            </w:r>
          </w:p>
        </w:tc>
      </w:tr>
    </w:tbl>
    <w:p>
      <w:pPr>
        <w:pStyle w:val="ListParagraph"/>
        <w:numPr>
          <w:ilvl w:val="0"/>
          <w:numId w:val="14"/>
        </w:numPr>
      </w:pPr>
      <w:r>
        <w:rPr/>
        <w:t xml:space="preserve">Use the </w:t>
      </w:r>
      <w:r>
        <w:rPr>
          <w:b/>
          <w:bCs/>
        </w:rPr>
        <w:t xml:space="preserve">green plus sign next to Add</w:t>
      </w:r>
      <w:r>
        <w:rPr/>
        <w:t xml:space="preserve"> to search for and add items that are not already listed.</w:t>
      </w:r>
    </w:p>
    <w:p>
      <w:pPr>
        <w:pStyle w:val="ListParagraph"/>
        <w:numPr>
          <w:ilvl w:val="0"/>
          <w:numId w:val="14"/>
        </w:numPr>
      </w:pPr>
      <w:r>
        <w:rPr/>
        <w:t xml:space="preserve">Indicate that you have reviewed and updated the history for the patient by clicking </w:t>
      </w:r>
      <w:r>
        <w:rPr>
          <w:b/>
          <w:bCs/>
        </w:rPr>
        <w:t xml:space="preserve">Mark as Reviewed</w:t>
      </w:r>
      <w:r>
        <w:rPr/>
        <w:t xml:space="preserve">.</w:t>
      </w:r>
    </w:p>
    <w:p>
      <w:pPr>
        <w:pStyle w:val="ListParagraph"/>
        <w:numPr>
          <w:ilvl w:val="0"/>
          <w:numId w:val="14"/>
        </w:numPr>
      </w:pPr>
      <w:r>
        <w:rPr/>
        <w:t xml:space="preserve">Repeat the steps above and document </w:t>
      </w:r>
      <w:r>
        <w:rPr>
          <w:b/>
          <w:bCs/>
        </w:rPr>
        <w:t xml:space="preserve">Surgical history</w:t>
      </w:r>
      <w:r>
        <w:rPr/>
        <w:t xml:space="preserve"> as appropriate.</w:t>
      </w:r>
    </w:p>
    <w:p/>
    <w:p>
      <w:pPr>
        <w:pStyle w:val="Heading3"/>
      </w:pPr>
      <w:bookmarkStart w:id="113" w:name="_Toc241400113"/>
      <w:r>
        <w:t>Exploring Family History</w:t>
      </w:r>
      <w:bookmarkEnd w:id="113"/>
    </w:p>
    <w:p>
      <w:pPr>
        <w:pStyle w:val="ListParagraph"/>
        <w:keepNext/>
        <w:numPr>
          <w:ilvl w:val="0"/>
          <w:numId w:val="15"/>
        </w:numPr>
      </w:pPr>
      <w:r>
        <w:rPr/>
        <w:t xml:space="preserve">Scroll down to the </w:t>
      </w:r>
      <w:r>
        <w:rPr>
          <w:b/>
          <w:bCs/>
        </w:rPr>
        <w:t xml:space="preserve">Family History</w:t>
      </w:r>
      <w:r>
        <w:rPr/>
        <w:t xml:space="preserve"> and document information provided by the patient.</w:t>
      </w:r>
    </w:p>
    <w:p>
      <w:pPr>
        <w:ind w:left="720"/>
      </w:pPr>
      <w:r>
        <w:rPr>
          <w:highlight w:val="yellow"/>
        </w:rPr>
        <w:t xml:space="preserve">[Screenshot: Family History grid]</w:t>
      </w:r>
    </w:p>
    <w:p>
      <w:pPr>
        <w:pStyle w:val="ListParagraph"/>
        <w:numPr>
          <w:ilvl w:val="0"/>
          <w:numId w:val="15"/>
        </w:numPr>
      </w:pPr>
      <w:r>
        <w:rPr/>
        <w:t xml:space="preserve">To update the living status of a family member, left click in the </w:t>
      </w:r>
      <w:r>
        <w:rPr>
          <w:b/>
          <w:bCs/>
        </w:rPr>
        <w:t xml:space="preserve">Status</w:t>
      </w:r>
      <w:r>
        <w:rPr/>
        <w:t xml:space="preserve"> field to make changes.</w:t>
      </w:r>
    </w:p>
    <w:p>
      <w:pPr>
        <w:pStyle w:val="ListParagraph"/>
        <w:numPr>
          <w:ilvl w:val="0"/>
          <w:numId w:val="15"/>
        </w:numPr>
      </w:pPr>
      <w:r>
        <w:rPr/>
        <w:t xml:space="preserve">Click </w:t>
      </w:r>
      <w:r>
        <w:rPr>
          <w:b/>
          <w:bCs/>
        </w:rPr>
        <w:t xml:space="preserve">Mark as Reviewed</w:t>
      </w:r>
      <w:r>
        <w:rPr/>
        <w:t xml:space="preserve">.</w:t>
      </w:r>
    </w:p>
    <w:p/>
    <w:p>
      <w:pPr>
        <w:pStyle w:val="Heading3"/>
      </w:pPr>
      <w:bookmarkStart w:id="114" w:name="_Toc241400114"/>
      <w:r>
        <w:t>Exploring Substance and Sexual Activity History</w:t>
      </w:r>
      <w:bookmarkEnd w:id="114"/>
    </w:p>
    <w:p>
      <w:pPr>
        <w:pStyle w:val="ListParagraph"/>
        <w:numPr>
          <w:ilvl w:val="0"/>
          <w:numId w:val="16"/>
        </w:numPr>
      </w:pPr>
      <w:r>
        <w:rPr/>
        <w:t xml:space="preserve">Review and document the </w:t>
      </w:r>
      <w:r>
        <w:rPr>
          <w:b/>
          <w:bCs/>
        </w:rPr>
        <w:t xml:space="preserve">Substance</w:t>
      </w:r>
      <w:r>
        <w:rPr/>
        <w:t xml:space="preserve"> and </w:t>
      </w:r>
      <w:r>
        <w:rPr>
          <w:b/>
          <w:bCs/>
        </w:rPr>
        <w:t xml:space="preserve">Sexual Activity</w:t>
      </w:r>
      <w:r>
        <w:rPr/>
        <w:t xml:space="preserve"> history as needed.</w:t>
      </w:r>
    </w:p>
    <w:p>
      <w:pPr>
        <w:pStyle w:val="ListParagraph"/>
        <w:numPr>
          <w:ilvl w:val="0"/>
          <w:numId w:val="16"/>
        </w:numPr>
      </w:pPr>
      <w:r>
        <w:rPr/>
        <w:t xml:space="preserve">Click </w:t>
      </w:r>
      <w:r>
        <w:rPr>
          <w:b/>
          <w:bCs/>
        </w:rPr>
        <w:t xml:space="preserve">Mark as Reviewed</w:t>
      </w:r>
      <w:r>
        <w:rPr/>
        <w:t xml:space="preserve">.</w:t>
      </w:r>
    </w:p>
    <w:p/>
    <w:sectPr w:rsidR="00840C9F" w:rsidRPr="00EB5FE7" w:rsidSect="00FF1FE7">
      <w:headerReference w:type="default" r:id="rId14"/>
      <w:footerReference w:type="default" r:id="rId15"/>
      <w:pgSz w:w="12240" w:h="15840"/>
      <w:pgMar w:top="1440" w:right="1440" w:bottom="1440" w:left="1440" w:header="432" w:footer="2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4932" w14:textId="77777777" w:rsidR="008410A9" w:rsidRDefault="008410A9" w:rsidP="007967FE">
      <w:r>
        <w:separator/>
      </w:r>
    </w:p>
  </w:endnote>
  <w:endnote w:type="continuationSeparator" w:id="0">
    <w:p w14:paraId="77B57A0C" w14:textId="77777777" w:rsidR="008410A9" w:rsidRDefault="008410A9" w:rsidP="00796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Encode Sans Normal">
    <w:panose1 w:val="02000000000000000000"/>
    <w:charset w:val="4D"/>
    <w:family w:val="auto"/>
    <w:pitch w:val="variable"/>
    <w:sig w:usb0="A00000FF" w:usb1="5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Levenim MT">
    <w:altName w:val="Levenim MT"/>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Open Sans Semibold">
    <w:panose1 w:val="020B07060308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778866"/>
      <w:docPartObj>
        <w:docPartGallery w:val="Page Numbers (Bottom of Page)"/>
        <w:docPartUnique/>
      </w:docPartObj>
    </w:sdtPr>
    <w:sdtEndPr>
      <w:rPr>
        <w:noProof/>
      </w:rPr>
    </w:sdtEndPr>
    <w:sdtContent>
      <w:p w14:paraId="5373BD03" w14:textId="77777777" w:rsidR="00DE53AB" w:rsidRDefault="00FF1FE7">
        <w:pPr>
          <w:pStyle w:val="Footer"/>
          <w:jc w:val="center"/>
        </w:pPr>
        <w:r>
          <w:rPr>
            <w:noProof/>
          </w:rPr>
          <mc:AlternateContent>
            <mc:Choice Requires="wps">
              <w:drawing>
                <wp:anchor distT="0" distB="0" distL="114300" distR="114300" simplePos="0" relativeHeight="251661312" behindDoc="0" locked="0" layoutInCell="1" allowOverlap="1" wp14:anchorId="6A934C23" wp14:editId="2482F2AB">
                  <wp:simplePos x="0" y="0"/>
                  <wp:positionH relativeFrom="margin">
                    <wp:posOffset>0</wp:posOffset>
                  </wp:positionH>
                  <wp:positionV relativeFrom="paragraph">
                    <wp:posOffset>424511</wp:posOffset>
                  </wp:positionV>
                  <wp:extent cx="5955030" cy="111125"/>
                  <wp:effectExtent l="0" t="0" r="7620" b="3175"/>
                  <wp:wrapThrough wrapText="bothSides">
                    <wp:wrapPolygon edited="0">
                      <wp:start x="0" y="0"/>
                      <wp:lineTo x="0" y="18514"/>
                      <wp:lineTo x="21559" y="18514"/>
                      <wp:lineTo x="21559" y="0"/>
                      <wp:lineTo x="0" y="0"/>
                    </wp:wrapPolygon>
                  </wp:wrapThrough>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55030" cy="111125"/>
                          </a:xfrm>
                          <a:prstGeom prst="rect">
                            <a:avLst/>
                          </a:prstGeom>
                          <a:gradFill flip="none" rotWithShape="1">
                            <a:gsLst>
                              <a:gs pos="50000">
                                <a:srgbClr val="261B65"/>
                              </a:gs>
                              <a:gs pos="0">
                                <a:srgbClr val="32006E"/>
                              </a:gs>
                              <a:gs pos="100000">
                                <a:srgbClr val="1B365D"/>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17363" id="Rectangle 3" o:spid="_x0000_s1026" alt="&quot;&quot;" style="position:absolute;margin-left:0;margin-top:33.45pt;width:468.9pt;height:8.7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" fillcolor="#32006e" stroked="f" strokeweight="1pt">
                  <v:fill color2="#1b365d" rotate="t" angle="90" colors="0 #32006e;.5 #261b65;1 #1b365d" focus="100%" type="gradient"/>
                  <w10:wrap type="through" anchorx="margin"/>
                </v:rect>
              </w:pict>
            </mc:Fallback>
          </mc:AlternateContent>
        </w:r>
        <w:r w:rsidR="00DE53AB">
          <w:fldChar w:fldCharType="begin"/>
        </w:r>
        <w:r w:rsidR="00DE53AB">
          <w:instrText xml:space="preserve"> PAGE   \* MERGEFORMAT </w:instrText>
        </w:r>
        <w:r w:rsidR="00DE53AB">
          <w:fldChar w:fldCharType="separate"/>
        </w:r>
        <w:r w:rsidR="00DE53AB">
          <w:rPr>
            <w:noProof/>
          </w:rPr>
          <w:t>2</w:t>
        </w:r>
        <w:r w:rsidR="00DE53AB">
          <w:rPr>
            <w:noProof/>
          </w:rPr>
          <w:fldChar w:fldCharType="end"/>
        </w:r>
      </w:p>
    </w:sdtContent>
  </w:sdt>
  <w:p w14:paraId="1A26ED8A" w14:textId="48C8C587" w:rsidR="00FF1FE7" w:rsidRDefault="0031252A" w:rsidP="00090003">
    <w:pPr>
      <w:pStyle w:val="Footer"/>
    </w:pPr>
    <w:r>
      <w:t>v1</w:t>
    </w:r>
    <w:r w:rsidR="00560E89">
      <w:t>.0</w:t>
    </w:r>
    <w:r w:rsidR="00A64039">
      <w:t xml:space="preserve"> 0</w:t>
    </w:r>
    <w:r w:rsidR="00F253FF">
      <w:t>9</w:t>
    </w:r>
    <w:r w:rsidR="00A64039">
      <w:t>.</w:t>
    </w:r>
    <w:r w:rsidR="00F253FF">
      <w:t>28</w:t>
    </w:r>
    <w:r w:rsidR="00A64039">
      <w:t>.202</w:t>
    </w:r>
    <w:r w:rsidR="00CB4364">
      <w:t>6</w:t>
    </w:r>
    <w:r w:rsidR="00A64039">
      <w:t xml:space="preserve"> INITIALS</w:t>
    </w:r>
    <w:r w:rsidR="00A64039">
      <w:tab/>
    </w:r>
    <w:r w:rsidR="00A64039">
      <w:tab/>
    </w:r>
    <w:r w:rsidR="00DE53AB">
      <w:t xml:space="preserve">UW Medicine | </w:t>
    </w:r>
    <w:r w:rsidR="00560E89">
      <w:t>Fred Hutch</w:t>
    </w:r>
  </w:p>
  <w:p w14:paraId="62738B9E" w14:textId="77777777" w:rsidR="008C63D8" w:rsidRDefault="00DE53AB" w:rsidP="00090003">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3520" w14:textId="77777777" w:rsidR="008410A9" w:rsidRDefault="008410A9" w:rsidP="007967FE">
      <w:r>
        <w:separator/>
      </w:r>
    </w:p>
  </w:footnote>
  <w:footnote w:type="continuationSeparator" w:id="0">
    <w:p w14:paraId="0B955A44" w14:textId="77777777" w:rsidR="008410A9" w:rsidRDefault="008410A9" w:rsidP="00796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B66D" w14:textId="77777777" w:rsidR="004977E6" w:rsidRPr="004B71F4" w:rsidRDefault="00480312" w:rsidP="00624898">
    <w:pPr>
      <w:pStyle w:val="contactinformation"/>
      <w:jc w:val="left"/>
      <w:rPr>
        <w:rStyle w:val="CharacterStyle3"/>
        <w:rFonts w:cs="Open Sans Semibold"/>
        <w:color w:val="38296B"/>
        <w:spacing w:val="1"/>
        <w:sz w:val="32"/>
        <w:szCs w:val="32"/>
      </w:rPr>
    </w:pPr>
    <w:r>
      <w:rPr>
        <w:rStyle w:val="CharacterStyle3"/>
        <w:rFonts w:cs="Open Sans Semibold"/>
        <w:color w:val="38296B"/>
        <w:spacing w:val="1"/>
        <w:sz w:val="32"/>
        <w:szCs w:val="32"/>
        <w:shd w:val="clear" w:color="auto" w:fill="C3A6F0"/>
      </w:rPr>
      <w:t>[Epic]</w:t>
    </w:r>
    <w:r w:rsidR="003E622A" w:rsidRPr="004B71F4">
      <w:rPr>
        <w:rStyle w:val="CharacterStyle3"/>
        <w:rFonts w:cs="Open Sans Semibold"/>
        <w:color w:val="38296B"/>
        <w:spacing w:val="1"/>
        <w:sz w:val="32"/>
        <w:szCs w:val="32"/>
      </w:rPr>
      <w:t xml:space="preserve"> Training</w:t>
    </w:r>
  </w:p>
  <w:p w14:paraId="46806663" w14:textId="13F87839" w:rsidR="004B71F4" w:rsidRDefault="004B71F4" w:rsidP="00624898">
    <w:pPr>
      <w:pStyle w:val="contactinformation"/>
      <w:jc w:val="left"/>
    </w:pPr>
    <w:r>
      <w:rPr>
        <w:rStyle w:val="CharacterStyle3"/>
        <w:rFonts w:cs="Open Sans Semibold"/>
        <w:b w:val="0"/>
        <w:bCs w:val="0"/>
        <w:color w:val="00000A"/>
        <w:spacing w:val="1"/>
      </w:rPr>
      <w:t xml:space="preserve">Outpatient Clinician Rooming a Patient Quick Start Guide</w:t>
    </w:r>
  </w:p>
  <w:p w14:paraId="46E4C84B" w14:textId="77777777" w:rsidR="00624898" w:rsidRPr="00237C9F" w:rsidRDefault="003E622A" w:rsidP="00624898">
    <w:pPr>
      <w:pStyle w:val="contactinformation"/>
      <w:jc w:val="left"/>
    </w:pPr>
    <w:r>
      <w:t xml:space="preserve">Ambulatory | RN/MA</w:t>
    </w:r>
  </w:p>
  <w:p w14:paraId="51E4C767" w14:textId="77777777" w:rsidR="007967FE" w:rsidRPr="00EA71CA" w:rsidRDefault="007967FE" w:rsidP="0011693F">
    <w:pPr>
      <w:pStyle w:val="BasicParagraph"/>
      <w:spacing w:line="276" w:lineRule="auto"/>
      <w:rPr>
        <w:rFonts w:cs="Open Sans Semibold"/>
        <w:b/>
        <w:color w:val="00000A"/>
        <w:spacing w:val="1"/>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A60"/>
    <w:multiLevelType w:val="hybridMultilevel"/>
    <w:tmpl w:val="50648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A95CF8"/>
    <w:multiLevelType w:val="hybridMultilevel"/>
    <w:tmpl w:val="3F061584"/>
    <w:lvl w:ilvl="0" w:tplc="25128844">
      <w:start w:val="1"/>
      <w:numFmt w:val="decimal"/>
      <w:lvlText w:val="%1."/>
      <w:lvlJc w:val="left"/>
      <w:pPr>
        <w:ind w:left="720" w:hanging="360"/>
      </w:pPr>
      <w:rPr>
        <w:rFonts w:cs="Open San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71A77"/>
    <w:multiLevelType w:val="hybridMultilevel"/>
    <w:tmpl w:val="04E629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706"/>
    <w:multiLevelType w:val="hybridMultilevel"/>
    <w:tmpl w:val="2ED64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216667">
    <w:abstractNumId w:val="1"/>
  </w:num>
  <w:num w:numId="2" w16cid:durableId="252789459">
    <w:abstractNumId w:val="2"/>
  </w:num>
  <w:num w:numId="3" w16cid:durableId="1336223058">
    <w:abstractNumId w:val="3"/>
  </w:num>
  <w:num w:numId="4" w16cid:durableId="1833644208">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342"/>
    <w:rsid w:val="00010774"/>
    <w:rsid w:val="00011717"/>
    <w:rsid w:val="000262E6"/>
    <w:rsid w:val="0003380D"/>
    <w:rsid w:val="000416FF"/>
    <w:rsid w:val="00047164"/>
    <w:rsid w:val="00073E55"/>
    <w:rsid w:val="00077F3B"/>
    <w:rsid w:val="00090003"/>
    <w:rsid w:val="00093D32"/>
    <w:rsid w:val="000A5FB2"/>
    <w:rsid w:val="000C1024"/>
    <w:rsid w:val="000F2A06"/>
    <w:rsid w:val="0011693F"/>
    <w:rsid w:val="00132B06"/>
    <w:rsid w:val="00142AFF"/>
    <w:rsid w:val="00165517"/>
    <w:rsid w:val="001810A6"/>
    <w:rsid w:val="001B41D0"/>
    <w:rsid w:val="001B6BED"/>
    <w:rsid w:val="001B7D74"/>
    <w:rsid w:val="001E5B11"/>
    <w:rsid w:val="001F008D"/>
    <w:rsid w:val="00224A37"/>
    <w:rsid w:val="00233CE9"/>
    <w:rsid w:val="00237C9F"/>
    <w:rsid w:val="00247402"/>
    <w:rsid w:val="00247BE4"/>
    <w:rsid w:val="00280D1D"/>
    <w:rsid w:val="002F1762"/>
    <w:rsid w:val="002F1A60"/>
    <w:rsid w:val="00307EEC"/>
    <w:rsid w:val="0031252A"/>
    <w:rsid w:val="00315332"/>
    <w:rsid w:val="00324A7B"/>
    <w:rsid w:val="00352A97"/>
    <w:rsid w:val="00373BBD"/>
    <w:rsid w:val="003914EF"/>
    <w:rsid w:val="003E622A"/>
    <w:rsid w:val="003F1911"/>
    <w:rsid w:val="0040355B"/>
    <w:rsid w:val="0040480F"/>
    <w:rsid w:val="00411A73"/>
    <w:rsid w:val="00460942"/>
    <w:rsid w:val="00480312"/>
    <w:rsid w:val="004915A1"/>
    <w:rsid w:val="004977E6"/>
    <w:rsid w:val="004A4B3E"/>
    <w:rsid w:val="004B71F4"/>
    <w:rsid w:val="004C60E2"/>
    <w:rsid w:val="004D035D"/>
    <w:rsid w:val="004E286C"/>
    <w:rsid w:val="004E2B3F"/>
    <w:rsid w:val="004E35BC"/>
    <w:rsid w:val="004E7C8F"/>
    <w:rsid w:val="004F00FD"/>
    <w:rsid w:val="004F0E65"/>
    <w:rsid w:val="00526BFC"/>
    <w:rsid w:val="00560E89"/>
    <w:rsid w:val="005955E5"/>
    <w:rsid w:val="005B214D"/>
    <w:rsid w:val="005C2520"/>
    <w:rsid w:val="005C508D"/>
    <w:rsid w:val="005E2C8D"/>
    <w:rsid w:val="005E382B"/>
    <w:rsid w:val="00604EDB"/>
    <w:rsid w:val="006108B1"/>
    <w:rsid w:val="00624898"/>
    <w:rsid w:val="0067515D"/>
    <w:rsid w:val="00675C64"/>
    <w:rsid w:val="00675FD3"/>
    <w:rsid w:val="0067779B"/>
    <w:rsid w:val="006D1BB2"/>
    <w:rsid w:val="006E02DF"/>
    <w:rsid w:val="00760A5F"/>
    <w:rsid w:val="007620D3"/>
    <w:rsid w:val="00782518"/>
    <w:rsid w:val="007967FE"/>
    <w:rsid w:val="007F40B3"/>
    <w:rsid w:val="00802119"/>
    <w:rsid w:val="00833C95"/>
    <w:rsid w:val="00840C9F"/>
    <w:rsid w:val="008410A9"/>
    <w:rsid w:val="008956C7"/>
    <w:rsid w:val="008A01A1"/>
    <w:rsid w:val="008B10E3"/>
    <w:rsid w:val="008B4AF0"/>
    <w:rsid w:val="008C63D8"/>
    <w:rsid w:val="00957342"/>
    <w:rsid w:val="00964377"/>
    <w:rsid w:val="009763CC"/>
    <w:rsid w:val="009F7515"/>
    <w:rsid w:val="00A018EA"/>
    <w:rsid w:val="00A05A71"/>
    <w:rsid w:val="00A42C92"/>
    <w:rsid w:val="00A516FE"/>
    <w:rsid w:val="00A64039"/>
    <w:rsid w:val="00AA664D"/>
    <w:rsid w:val="00AE78BD"/>
    <w:rsid w:val="00B26ACC"/>
    <w:rsid w:val="00B34195"/>
    <w:rsid w:val="00B9429D"/>
    <w:rsid w:val="00BD7624"/>
    <w:rsid w:val="00C30AF1"/>
    <w:rsid w:val="00C43EB2"/>
    <w:rsid w:val="00C51B4F"/>
    <w:rsid w:val="00C52A65"/>
    <w:rsid w:val="00C9389E"/>
    <w:rsid w:val="00CA6ADE"/>
    <w:rsid w:val="00CA6D30"/>
    <w:rsid w:val="00CB4364"/>
    <w:rsid w:val="00CF3725"/>
    <w:rsid w:val="00CF3D3D"/>
    <w:rsid w:val="00D14811"/>
    <w:rsid w:val="00D27011"/>
    <w:rsid w:val="00D45725"/>
    <w:rsid w:val="00D510FE"/>
    <w:rsid w:val="00D555BB"/>
    <w:rsid w:val="00D96792"/>
    <w:rsid w:val="00D97734"/>
    <w:rsid w:val="00DD2D36"/>
    <w:rsid w:val="00DE53AB"/>
    <w:rsid w:val="00DE62F4"/>
    <w:rsid w:val="00DF46DF"/>
    <w:rsid w:val="00DF771C"/>
    <w:rsid w:val="00E22D08"/>
    <w:rsid w:val="00E63178"/>
    <w:rsid w:val="00E71F1B"/>
    <w:rsid w:val="00EA6F54"/>
    <w:rsid w:val="00EA71CA"/>
    <w:rsid w:val="00EB1C26"/>
    <w:rsid w:val="00EB24DA"/>
    <w:rsid w:val="00EB5FE7"/>
    <w:rsid w:val="00ED4558"/>
    <w:rsid w:val="00F069D6"/>
    <w:rsid w:val="00F17AD0"/>
    <w:rsid w:val="00F253FF"/>
    <w:rsid w:val="00F30C7B"/>
    <w:rsid w:val="00F4786A"/>
    <w:rsid w:val="00F6425D"/>
    <w:rsid w:val="00FA0B3C"/>
    <w:rsid w:val="00FA626D"/>
    <w:rsid w:val="00FB3CE9"/>
    <w:rsid w:val="00FC2613"/>
    <w:rsid w:val="00FD3601"/>
    <w:rsid w:val="00FF1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F24D2"/>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60E89"/>
    <w:rPr>
      <w:sz w:val="22"/>
      <w:szCs w:val="22"/>
    </w:rPr>
  </w:style>
  <w:style w:type="paragraph" w:styleId="Heading1">
    <w:name w:val="heading 1"/>
    <w:basedOn w:val="Normal"/>
    <w:next w:val="Normal"/>
    <w:link w:val="Heading1Char"/>
    <w:uiPriority w:val="9"/>
    <w:qFormat/>
    <w:rsid w:val="008A01A1"/>
    <w:pPr>
      <w:keepNext/>
      <w:keepLines/>
      <w:spacing w:before="240"/>
      <w:outlineLvl w:val="0"/>
    </w:pPr>
    <w:rPr>
      <w:rFonts w:eastAsia="Times New Roman"/>
      <w:b/>
      <w:color w:val="38296B"/>
      <w:sz w:val="32"/>
      <w:szCs w:val="32"/>
    </w:rPr>
  </w:style>
  <w:style w:type="paragraph" w:styleId="Heading2">
    <w:name w:val="heading 2"/>
    <w:basedOn w:val="Normal"/>
    <w:next w:val="Normal"/>
    <w:link w:val="Heading2Char"/>
    <w:uiPriority w:val="9"/>
    <w:unhideWhenUsed/>
    <w:qFormat/>
    <w:rsid w:val="008A01A1"/>
    <w:pPr>
      <w:keepNext/>
      <w:keepLines/>
      <w:spacing w:before="40"/>
      <w:outlineLvl w:val="1"/>
    </w:pPr>
    <w:rPr>
      <w:rFonts w:eastAsia="Times New Roman"/>
      <w:color w:val="38296B"/>
      <w:sz w:val="28"/>
      <w:szCs w:val="26"/>
    </w:rPr>
  </w:style>
  <w:style w:type="paragraph" w:styleId="Heading3">
    <w:name w:val="heading 3"/>
    <w:basedOn w:val="Normal"/>
    <w:next w:val="Normal"/>
    <w:link w:val="Heading3Char"/>
    <w:uiPriority w:val="9"/>
    <w:unhideWhenUsed/>
    <w:qFormat/>
    <w:rsid w:val="008A01A1"/>
    <w:pPr>
      <w:keepNext/>
      <w:keepLines/>
      <w:spacing w:before="40"/>
      <w:outlineLvl w:val="2"/>
    </w:pPr>
    <w:rPr>
      <w:rFonts w:eastAsia="Times New Roman"/>
      <w:color w:val="38296B"/>
      <w:sz w:val="24"/>
      <w:szCs w:val="24"/>
    </w:rPr>
  </w:style>
  <w:style w:type="paragraph" w:styleId="Heading4">
    <w:name w:val="heading 4"/>
    <w:basedOn w:val="Normal"/>
    <w:next w:val="Normal"/>
    <w:link w:val="Heading4Char"/>
    <w:uiPriority w:val="9"/>
    <w:unhideWhenUsed/>
    <w:qFormat/>
    <w:rsid w:val="008A01A1"/>
    <w:pPr>
      <w:keepNext/>
      <w:keepLines/>
      <w:spacing w:before="40"/>
      <w:outlineLvl w:val="3"/>
    </w:pPr>
    <w:rPr>
      <w:rFonts w:eastAsia="Times New Roman"/>
      <w:i/>
      <w:iCs/>
      <w:color w:val="3829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7FE"/>
    <w:pPr>
      <w:tabs>
        <w:tab w:val="center" w:pos="4680"/>
        <w:tab w:val="right" w:pos="9360"/>
      </w:tabs>
    </w:pPr>
  </w:style>
  <w:style w:type="character" w:customStyle="1" w:styleId="HeaderChar">
    <w:name w:val="Header Char"/>
    <w:link w:val="Header"/>
    <w:uiPriority w:val="99"/>
    <w:rsid w:val="007967FE"/>
    <w:rPr>
      <w:rFonts w:ascii="Calibri" w:hAnsi="Calibri" w:cs="Times New Roman"/>
      <w:sz w:val="22"/>
      <w:szCs w:val="22"/>
    </w:rPr>
  </w:style>
  <w:style w:type="paragraph" w:styleId="Footer">
    <w:name w:val="footer"/>
    <w:basedOn w:val="Normal"/>
    <w:link w:val="FooterChar"/>
    <w:uiPriority w:val="99"/>
    <w:unhideWhenUsed/>
    <w:rsid w:val="007967FE"/>
    <w:pPr>
      <w:tabs>
        <w:tab w:val="center" w:pos="4680"/>
        <w:tab w:val="right" w:pos="9360"/>
      </w:tabs>
    </w:pPr>
  </w:style>
  <w:style w:type="character" w:customStyle="1" w:styleId="FooterChar">
    <w:name w:val="Footer Char"/>
    <w:link w:val="Footer"/>
    <w:uiPriority w:val="99"/>
    <w:rsid w:val="007967FE"/>
    <w:rPr>
      <w:rFonts w:ascii="Calibri" w:hAnsi="Calibri" w:cs="Times New Roman"/>
      <w:sz w:val="22"/>
      <w:szCs w:val="22"/>
    </w:rPr>
  </w:style>
  <w:style w:type="paragraph" w:customStyle="1" w:styleId="BasicParagraph">
    <w:name w:val="[Basic Paragraph]"/>
    <w:basedOn w:val="Normal"/>
    <w:uiPriority w:val="99"/>
    <w:rsid w:val="008A01A1"/>
    <w:pPr>
      <w:autoSpaceDE w:val="0"/>
      <w:autoSpaceDN w:val="0"/>
      <w:adjustRightInd w:val="0"/>
      <w:spacing w:line="288" w:lineRule="auto"/>
      <w:textAlignment w:val="center"/>
    </w:pPr>
    <w:rPr>
      <w:rFonts w:cs="Minion Pro"/>
      <w:color w:val="000000"/>
      <w:sz w:val="24"/>
      <w:szCs w:val="24"/>
    </w:rPr>
  </w:style>
  <w:style w:type="character" w:customStyle="1" w:styleId="CharacterStyle3">
    <w:name w:val="Character Style 3"/>
    <w:uiPriority w:val="99"/>
    <w:rsid w:val="008A01A1"/>
    <w:rPr>
      <w:rFonts w:ascii="Calibri" w:hAnsi="Calibri" w:cs="Encode Sans Normal"/>
      <w:b/>
      <w:bCs/>
      <w:color w:val="7B3870"/>
      <w:spacing w:val="2"/>
      <w:sz w:val="24"/>
      <w:szCs w:val="20"/>
    </w:rPr>
  </w:style>
  <w:style w:type="character" w:customStyle="1" w:styleId="CharacterStyle1">
    <w:name w:val="Character Style 1"/>
    <w:uiPriority w:val="99"/>
    <w:rsid w:val="008A01A1"/>
    <w:rPr>
      <w:rFonts w:ascii="Calibri" w:hAnsi="Calibri" w:cs="Open Sans"/>
      <w:color w:val="00000A"/>
      <w:sz w:val="20"/>
      <w:szCs w:val="16"/>
    </w:rPr>
  </w:style>
  <w:style w:type="character" w:customStyle="1" w:styleId="Heading2Char">
    <w:name w:val="Heading 2 Char"/>
    <w:link w:val="Heading2"/>
    <w:uiPriority w:val="9"/>
    <w:rsid w:val="008A01A1"/>
    <w:rPr>
      <w:rFonts w:ascii="Calibri" w:eastAsia="Times New Roman" w:hAnsi="Calibri" w:cs="Times New Roman"/>
      <w:color w:val="38296B"/>
      <w:sz w:val="28"/>
      <w:szCs w:val="26"/>
    </w:rPr>
  </w:style>
  <w:style w:type="paragraph" w:customStyle="1" w:styleId="contactinformation">
    <w:name w:val="contact information"/>
    <w:basedOn w:val="Normal"/>
    <w:link w:val="contactinformationChar"/>
    <w:qFormat/>
    <w:rsid w:val="008A01A1"/>
    <w:pPr>
      <w:jc w:val="right"/>
    </w:pPr>
    <w:rPr>
      <w:sz w:val="18"/>
      <w:szCs w:val="18"/>
    </w:rPr>
  </w:style>
  <w:style w:type="character" w:customStyle="1" w:styleId="contactinformationChar">
    <w:name w:val="contact information Char"/>
    <w:link w:val="contactinformation"/>
    <w:rsid w:val="008A01A1"/>
    <w:rPr>
      <w:rFonts w:ascii="Calibri" w:hAnsi="Calibri"/>
      <w:color w:val="7F7F7F"/>
      <w:sz w:val="18"/>
      <w:szCs w:val="18"/>
    </w:rPr>
  </w:style>
  <w:style w:type="paragraph" w:styleId="IntenseQuote">
    <w:name w:val="Intense Quote"/>
    <w:basedOn w:val="Normal"/>
    <w:next w:val="Normal"/>
    <w:link w:val="IntenseQuoteChar"/>
    <w:uiPriority w:val="30"/>
    <w:qFormat/>
    <w:rsid w:val="008A01A1"/>
    <w:pPr>
      <w:pBdr>
        <w:top w:val="single" w:sz="4" w:space="10" w:color="4472C4"/>
        <w:bottom w:val="single" w:sz="4" w:space="10" w:color="4472C4"/>
      </w:pBdr>
      <w:spacing w:before="360" w:after="360"/>
      <w:ind w:left="864" w:right="864"/>
      <w:jc w:val="center"/>
    </w:pPr>
    <w:rPr>
      <w:iCs/>
      <w:color w:val="38296B"/>
    </w:rPr>
  </w:style>
  <w:style w:type="character" w:customStyle="1" w:styleId="IntenseQuoteChar">
    <w:name w:val="Intense Quote Char"/>
    <w:link w:val="IntenseQuote"/>
    <w:uiPriority w:val="30"/>
    <w:rsid w:val="008A01A1"/>
    <w:rPr>
      <w:rFonts w:ascii="Calibri" w:hAnsi="Calibri"/>
      <w:iCs/>
      <w:color w:val="38296B"/>
      <w:sz w:val="22"/>
      <w:szCs w:val="22"/>
    </w:rPr>
  </w:style>
  <w:style w:type="character" w:customStyle="1" w:styleId="Heading1Char">
    <w:name w:val="Heading 1 Char"/>
    <w:link w:val="Heading1"/>
    <w:uiPriority w:val="9"/>
    <w:rsid w:val="008A01A1"/>
    <w:rPr>
      <w:rFonts w:ascii="Calibri" w:eastAsia="Times New Roman" w:hAnsi="Calibri" w:cs="Times New Roman"/>
      <w:b/>
      <w:color w:val="38296B"/>
      <w:sz w:val="32"/>
      <w:szCs w:val="32"/>
    </w:rPr>
  </w:style>
  <w:style w:type="character" w:customStyle="1" w:styleId="Heading3Char">
    <w:name w:val="Heading 3 Char"/>
    <w:link w:val="Heading3"/>
    <w:uiPriority w:val="9"/>
    <w:rsid w:val="008A01A1"/>
    <w:rPr>
      <w:rFonts w:ascii="Calibri" w:eastAsia="Times New Roman" w:hAnsi="Calibri" w:cs="Times New Roman"/>
      <w:color w:val="38296B"/>
      <w:sz w:val="24"/>
      <w:szCs w:val="24"/>
    </w:rPr>
  </w:style>
  <w:style w:type="paragraph" w:styleId="Title">
    <w:name w:val="Title"/>
    <w:basedOn w:val="Normal"/>
    <w:next w:val="Normal"/>
    <w:link w:val="TitleChar"/>
    <w:uiPriority w:val="10"/>
    <w:qFormat/>
    <w:rsid w:val="008A01A1"/>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8A01A1"/>
    <w:rPr>
      <w:rFonts w:ascii="Calibri Light" w:eastAsia="Times New Roman" w:hAnsi="Calibri Light" w:cs="Times New Roman"/>
      <w:spacing w:val="-10"/>
      <w:kern w:val="28"/>
      <w:sz w:val="56"/>
      <w:szCs w:val="56"/>
    </w:rPr>
  </w:style>
  <w:style w:type="character" w:customStyle="1" w:styleId="Heading4Char">
    <w:name w:val="Heading 4 Char"/>
    <w:link w:val="Heading4"/>
    <w:uiPriority w:val="9"/>
    <w:rsid w:val="008A01A1"/>
    <w:rPr>
      <w:rFonts w:ascii="Calibri" w:eastAsia="Times New Roman" w:hAnsi="Calibri" w:cs="Times New Roman"/>
      <w:i/>
      <w:iCs/>
      <w:color w:val="38296B"/>
      <w:sz w:val="22"/>
      <w:szCs w:val="22"/>
    </w:rPr>
  </w:style>
  <w:style w:type="paragraph" w:styleId="Subtitle">
    <w:name w:val="Subtitle"/>
    <w:basedOn w:val="Normal"/>
    <w:next w:val="Normal"/>
    <w:link w:val="SubtitleChar"/>
    <w:uiPriority w:val="11"/>
    <w:qFormat/>
    <w:rsid w:val="008A01A1"/>
    <w:pPr>
      <w:numPr>
        <w:ilvl w:val="1"/>
      </w:numPr>
      <w:spacing w:after="160"/>
    </w:pPr>
    <w:rPr>
      <w:rFonts w:eastAsia="Times New Roman"/>
      <w:color w:val="5A5A5A"/>
      <w:spacing w:val="15"/>
    </w:rPr>
  </w:style>
  <w:style w:type="character" w:customStyle="1" w:styleId="SubtitleChar">
    <w:name w:val="Subtitle Char"/>
    <w:link w:val="Subtitle"/>
    <w:uiPriority w:val="11"/>
    <w:rsid w:val="008A01A1"/>
    <w:rPr>
      <w:rFonts w:ascii="Calibri" w:eastAsia="Times New Roman" w:hAnsi="Calibri" w:cs="Times New Roman"/>
      <w:color w:val="5A5A5A"/>
      <w:spacing w:val="15"/>
      <w:sz w:val="22"/>
      <w:szCs w:val="22"/>
    </w:rPr>
  </w:style>
  <w:style w:type="character" w:styleId="IntenseEmphasis">
    <w:name w:val="Intense Emphasis"/>
    <w:uiPriority w:val="21"/>
    <w:qFormat/>
    <w:rsid w:val="008A01A1"/>
    <w:rPr>
      <w:rFonts w:ascii="Calibri" w:hAnsi="Calibri"/>
      <w:i/>
      <w:iCs/>
      <w:color w:val="38296B"/>
      <w:sz w:val="22"/>
    </w:rPr>
  </w:style>
  <w:style w:type="character" w:styleId="IntenseReference">
    <w:name w:val="Intense Reference"/>
    <w:uiPriority w:val="32"/>
    <w:qFormat/>
    <w:rsid w:val="008A01A1"/>
    <w:rPr>
      <w:rFonts w:ascii="Calibri" w:hAnsi="Calibri"/>
      <w:b/>
      <w:bCs/>
      <w:smallCaps/>
      <w:color w:val="7B3870"/>
      <w:spacing w:val="5"/>
      <w:sz w:val="22"/>
    </w:rPr>
  </w:style>
  <w:style w:type="character" w:styleId="Hashtag">
    <w:name w:val="Hashtag"/>
    <w:uiPriority w:val="99"/>
    <w:rsid w:val="008A01A1"/>
    <w:rPr>
      <w:rFonts w:ascii="Calibri" w:hAnsi="Calibri"/>
      <w:color w:val="7B3870"/>
      <w:sz w:val="22"/>
      <w:shd w:val="clear" w:color="auto" w:fill="E1DFDD"/>
    </w:rPr>
  </w:style>
  <w:style w:type="character" w:styleId="UnresolvedMention">
    <w:name w:val="Unresolved Mention"/>
    <w:uiPriority w:val="99"/>
    <w:rsid w:val="008A01A1"/>
    <w:rPr>
      <w:rFonts w:ascii="Calibri" w:hAnsi="Calibri"/>
      <w:color w:val="38296B"/>
      <w:sz w:val="22"/>
      <w:shd w:val="clear" w:color="auto" w:fill="E1DFDD"/>
    </w:rPr>
  </w:style>
  <w:style w:type="character" w:styleId="SubtleEmphasis">
    <w:name w:val="Subtle Emphasis"/>
    <w:uiPriority w:val="19"/>
    <w:qFormat/>
    <w:rsid w:val="008A01A1"/>
    <w:rPr>
      <w:rFonts w:ascii="Calibri" w:hAnsi="Calibri"/>
      <w:i/>
      <w:iCs/>
      <w:color w:val="404040"/>
      <w:sz w:val="22"/>
    </w:rPr>
  </w:style>
  <w:style w:type="character" w:styleId="Emphasis">
    <w:name w:val="Emphasis"/>
    <w:uiPriority w:val="20"/>
    <w:qFormat/>
    <w:rsid w:val="008A01A1"/>
    <w:rPr>
      <w:rFonts w:ascii="Calibri" w:hAnsi="Calibri"/>
      <w:i/>
      <w:iCs/>
      <w:sz w:val="22"/>
    </w:rPr>
  </w:style>
  <w:style w:type="character" w:styleId="Strong">
    <w:name w:val="Strong"/>
    <w:uiPriority w:val="22"/>
    <w:qFormat/>
    <w:rsid w:val="008A01A1"/>
    <w:rPr>
      <w:rFonts w:ascii="Calibri" w:hAnsi="Calibri"/>
      <w:b/>
      <w:bCs/>
      <w:sz w:val="22"/>
    </w:rPr>
  </w:style>
  <w:style w:type="character" w:styleId="SubtleReference">
    <w:name w:val="Subtle Reference"/>
    <w:uiPriority w:val="31"/>
    <w:qFormat/>
    <w:rsid w:val="008A01A1"/>
    <w:rPr>
      <w:rFonts w:ascii="Calibri" w:hAnsi="Calibri"/>
      <w:smallCaps/>
      <w:color w:val="5A5A5A"/>
      <w:sz w:val="22"/>
    </w:rPr>
  </w:style>
  <w:style w:type="paragraph" w:styleId="ListParagraph">
    <w:name w:val="List Paragraph"/>
    <w:basedOn w:val="Normal"/>
    <w:uiPriority w:val="34"/>
    <w:qFormat/>
    <w:rsid w:val="00247402"/>
    <w:pPr>
      <w:spacing w:before="120" w:after="120"/>
      <w:ind w:left="720"/>
    </w:pPr>
  </w:style>
  <w:style w:type="paragraph" w:styleId="BalloonText">
    <w:name w:val="Balloon Text"/>
    <w:basedOn w:val="Normal"/>
    <w:link w:val="BalloonTextChar"/>
    <w:uiPriority w:val="99"/>
    <w:semiHidden/>
    <w:unhideWhenUsed/>
    <w:rsid w:val="00047164"/>
    <w:rPr>
      <w:rFonts w:ascii="Times New Roman" w:hAnsi="Times New Roman"/>
      <w:sz w:val="18"/>
      <w:szCs w:val="18"/>
    </w:rPr>
  </w:style>
  <w:style w:type="character" w:customStyle="1" w:styleId="BalloonTextChar">
    <w:name w:val="Balloon Text Char"/>
    <w:link w:val="BalloonText"/>
    <w:uiPriority w:val="99"/>
    <w:semiHidden/>
    <w:rsid w:val="00047164"/>
    <w:rPr>
      <w:rFonts w:ascii="Times New Roman" w:hAnsi="Times New Roman"/>
      <w:color w:val="7F7F7F"/>
      <w:sz w:val="18"/>
      <w:szCs w:val="18"/>
    </w:rPr>
  </w:style>
  <w:style w:type="paragraph" w:styleId="TOCHeading">
    <w:name w:val="TOC Heading"/>
    <w:basedOn w:val="Heading1"/>
    <w:next w:val="Normal"/>
    <w:uiPriority w:val="39"/>
    <w:unhideWhenUsed/>
    <w:qFormat/>
    <w:rsid w:val="00964377"/>
    <w:pPr>
      <w:spacing w:line="259" w:lineRule="auto"/>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964377"/>
    <w:pPr>
      <w:spacing w:after="100"/>
    </w:pPr>
  </w:style>
  <w:style w:type="paragraph" w:styleId="TOC2">
    <w:name w:val="toc 2"/>
    <w:basedOn w:val="Normal"/>
    <w:next w:val="Normal"/>
    <w:autoRedefine/>
    <w:uiPriority w:val="39"/>
    <w:unhideWhenUsed/>
    <w:rsid w:val="00964377"/>
    <w:pPr>
      <w:spacing w:after="100"/>
      <w:ind w:left="220"/>
    </w:pPr>
  </w:style>
  <w:style w:type="paragraph" w:styleId="TOC3">
    <w:name w:val="toc 3"/>
    <w:basedOn w:val="Normal"/>
    <w:next w:val="Normal"/>
    <w:autoRedefine/>
    <w:uiPriority w:val="39"/>
    <w:unhideWhenUsed/>
    <w:rsid w:val="00964377"/>
    <w:pPr>
      <w:spacing w:after="100"/>
      <w:ind w:left="440"/>
    </w:pPr>
  </w:style>
  <w:style w:type="character" w:styleId="Hyperlink">
    <w:name w:val="Hyperlink"/>
    <w:basedOn w:val="DefaultParagraphFont"/>
    <w:uiPriority w:val="99"/>
    <w:unhideWhenUsed/>
    <w:rsid w:val="00964377"/>
    <w:rPr>
      <w:color w:val="0563C1" w:themeColor="hyperlink"/>
      <w:u w:val="single"/>
    </w:rPr>
  </w:style>
  <w:style w:type="paragraph" w:styleId="ListNumber2">
    <w:name w:val="List Number 2"/>
    <w:basedOn w:val="Normal"/>
    <w:link w:val="ListNumber2Char"/>
    <w:uiPriority w:val="99"/>
    <w:unhideWhenUsed/>
    <w:rsid w:val="00D510FE"/>
    <w:pPr>
      <w:tabs>
        <w:tab w:val="num" w:pos="720"/>
      </w:tabs>
      <w:spacing w:after="160"/>
      <w:ind w:left="1080" w:hanging="360"/>
      <w:contextualSpacing/>
    </w:pPr>
    <w:rPr>
      <w:rFonts w:cs="Levenim MT"/>
      <w:sz w:val="24"/>
      <w:szCs w:val="24"/>
    </w:rPr>
  </w:style>
  <w:style w:type="character" w:customStyle="1" w:styleId="TipText">
    <w:name w:val="Tip Text"/>
    <w:qFormat/>
    <w:rsid w:val="00D510FE"/>
    <w:rPr>
      <w:rFonts w:ascii="Calibri Light" w:hAnsi="Calibri Light" w:cs="Arial"/>
      <w:color w:val="auto"/>
      <w:spacing w:val="6"/>
      <w:sz w:val="23"/>
      <w:szCs w:val="22"/>
    </w:rPr>
  </w:style>
  <w:style w:type="character" w:customStyle="1" w:styleId="ListNumber2Char">
    <w:name w:val="List Number 2 Char"/>
    <w:link w:val="ListNumber2"/>
    <w:uiPriority w:val="99"/>
    <w:rsid w:val="00D510FE"/>
    <w:rPr>
      <w:rFonts w:cs="Levenim MT"/>
      <w:sz w:val="24"/>
      <w:szCs w:val="24"/>
    </w:rPr>
  </w:style>
  <w:style w:type="character" w:styleId="FollowedHyperlink">
    <w:name w:val="FollowedHyperlink"/>
    <w:basedOn w:val="DefaultParagraphFont"/>
    <w:uiPriority w:val="99"/>
    <w:semiHidden/>
    <w:unhideWhenUsed/>
    <w:rsid w:val="00F253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18049">
      <w:bodyDiv w:val="1"/>
      <w:marLeft w:val="0"/>
      <w:marRight w:val="0"/>
      <w:marTop w:val="0"/>
      <w:marBottom w:val="0"/>
      <w:divBdr>
        <w:top w:val="none" w:sz="0" w:space="0" w:color="auto"/>
        <w:left w:val="none" w:sz="0" w:space="0" w:color="auto"/>
        <w:bottom w:val="none" w:sz="0" w:space="0" w:color="auto"/>
        <w:right w:val="none" w:sz="0" w:space="0" w:color="auto"/>
      </w:divBdr>
    </w:div>
    <w:div w:id="127324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alaxy.epic.com/Redirect.aspx?DocumentID=100427482&amp;PrefDocID=19438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alaxy.epic.com/Redirect.aspx?DocumentID=100428120&amp;PrefDocID=194388"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alaxy.epic.com/Redirect.aspx?DocumentID=100428023&amp;PrefDocID=194388"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706a742-2a53-436f-b7d0-6ec7d13a15ab" xsi:nil="true"/>
    <lcf76f155ced4ddcb4097134ff3c332f xmlns="f74ef65d-80a7-4c74-be2d-a0acdb9051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2C81ED5527A9428359685D45E96B81" ma:contentTypeVersion="14" ma:contentTypeDescription="Create a new document." ma:contentTypeScope="" ma:versionID="96cbf528dc5d2a29c42a3554bac5a671">
  <xsd:schema xmlns:xsd="http://www.w3.org/2001/XMLSchema" xmlns:xs="http://www.w3.org/2001/XMLSchema" xmlns:p="http://schemas.microsoft.com/office/2006/metadata/properties" xmlns:ns2="f74ef65d-80a7-4c74-be2d-a0acdb9051f3" xmlns:ns3="7706a742-2a53-436f-b7d0-6ec7d13a15ab" targetNamespace="http://schemas.microsoft.com/office/2006/metadata/properties" ma:root="true" ma:fieldsID="89bdc281727afa32668a9e3d09cad29a" ns2:_="" ns3:_="">
    <xsd:import namespace="f74ef65d-80a7-4c74-be2d-a0acdb9051f3"/>
    <xsd:import namespace="7706a742-2a53-436f-b7d0-6ec7d13a15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4ef65d-80a7-4c74-be2d-a0acdb905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06a742-2a53-436f-b7d0-6ec7d13a15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d2e61d-6197-485d-b2a6-a0dda053ba73}" ma:internalName="TaxCatchAll" ma:showField="CatchAllData" ma:web="7706a742-2a53-436f-b7d0-6ec7d13a15a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69C30-305E-48E2-93F9-D90FBD088D05}">
  <ds:schemaRefs>
    <ds:schemaRef ds:uri="http://schemas.openxmlformats.org/officeDocument/2006/bibliography"/>
  </ds:schemaRefs>
</ds:datastoreItem>
</file>

<file path=customXml/itemProps2.xml><?xml version="1.0" encoding="utf-8"?>
<ds:datastoreItem xmlns:ds="http://schemas.openxmlformats.org/officeDocument/2006/customXml" ds:itemID="{DE1FCE8F-5727-47EA-8000-25D0D89E088D}">
  <ds:schemaRefs>
    <ds:schemaRef ds:uri="http://schemas.microsoft.com/office/2006/metadata/properties"/>
    <ds:schemaRef ds:uri="http://schemas.microsoft.com/office/infopath/2007/PartnerControls"/>
    <ds:schemaRef ds:uri="7706a742-2a53-436f-b7d0-6ec7d13a15ab"/>
    <ds:schemaRef ds:uri="f74ef65d-80a7-4c74-be2d-a0acdb9051f3"/>
  </ds:schemaRefs>
</ds:datastoreItem>
</file>

<file path=customXml/itemProps3.xml><?xml version="1.0" encoding="utf-8"?>
<ds:datastoreItem xmlns:ds="http://schemas.openxmlformats.org/officeDocument/2006/customXml" ds:itemID="{02FE79E2-B138-43EC-B2BD-95AEEEA93603}">
  <ds:schemaRefs>
    <ds:schemaRef ds:uri="http://schemas.microsoft.com/sharepoint/v3/contenttype/forms"/>
  </ds:schemaRefs>
</ds:datastoreItem>
</file>

<file path=customXml/itemProps4.xml><?xml version="1.0" encoding="utf-8"?>
<ds:datastoreItem xmlns:ds="http://schemas.openxmlformats.org/officeDocument/2006/customXml" ds:itemID="{F08E59A1-AD11-43BB-91B5-4FE11964A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4ef65d-80a7-4c74-be2d-a0acdb9051f3"/>
    <ds:schemaRef ds:uri="7706a742-2a53-436f-b7d0-6ec7d13a15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Epic%20Training%20Quick%20Start%20Guide%20Template.dotx</Template>
  <TotalTime>13</TotalTime>
  <Pages>4</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Epic Training Quick Start Guide</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Clinician Rooming a Patient Quick Start Guide</dc:title>
  <dc:subject/>
  <dc:creator>Iverson, Mary K</dc:creator>
  <cp:keywords/>
  <dc:description/>
  <cp:lastModifiedBy>Mary K Iverson</cp:lastModifiedBy>
  <cp:revision>4</cp:revision>
  <cp:lastPrinted>2019-05-23T18:50:00Z</cp:lastPrinted>
  <dcterms:created xsi:type="dcterms:W3CDTF">2026-02-24T16:34:00Z</dcterms:created>
  <dcterms:modified xsi:type="dcterms:W3CDTF">2026-09-29T23:16:00Z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0x0101008C2C81ED5527A9428359685D45E96B81</vt:lpwstr>
  </property>
  <property fmtid="{D5CDD505-2E9C-101B-9397-08002B2CF9AE}" pid="3" name="MediaServiceImageTags">
    <vt:lpwstr/>
  </property>
</Properties>
</file>